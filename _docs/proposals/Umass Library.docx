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5976907"/>
        <w:docPartObj>
          <w:docPartGallery w:val="Cover Pages"/>
          <w:docPartUnique/>
        </w:docPartObj>
      </w:sdtPr>
      <w:sdtContent>
        <w:p w14:paraId="2DEF03B4" w14:textId="77777777" w:rsidR="00084881" w:rsidRPr="00C345B1" w:rsidRDefault="00084881">
          <w:r w:rsidRPr="00C345B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A145C46" wp14:editId="0A24BA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Text Box 13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97132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5386"/>
                                  <w:gridCol w:w="2523"/>
                                </w:tblGrid>
                                <w:tr w:rsidR="00084881" w14:paraId="2F78F176" w14:textId="77777777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14:paraId="18F4A6F2" w14:textId="77777777" w:rsidR="00084881" w:rsidRDefault="00084881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E1D7A4" wp14:editId="58986142">
                                            <wp:extent cx="2963506" cy="856124"/>
                                            <wp:effectExtent l="0" t="0" r="0" b="0"/>
                                            <wp:docPr id="139" name="Picture 137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139" name="Picture 137"/>
                                                    <pic:cNvPicPr/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96DAC541-7B7A-43D3-8B79-37D633B846F1}">
                                                          <asvg:svgBlip xmlns:asvg="http://schemas.microsoft.com/office/drawing/2016/SVG/main" r:embed="rId9"/>
                                                        </a:ext>
                                                      </a:extLst>
                                                    </a:blip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>
                                                    <a:xfrm>
                                                      <a:off x="0" y="0"/>
                                                      <a:ext cx="2963506" cy="856124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44"/>
                                          <w:szCs w:val="44"/>
                                        </w:rPr>
                                        <w:alias w:val="Title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14:paraId="7CB54323" w14:textId="312D7030" w:rsidR="00084881" w:rsidRPr="009868D3" w:rsidRDefault="009868D3">
                                          <w:pPr>
                                            <w:pStyle w:val="NoSpacing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</w:pPr>
                                          <w:r w:rsidRPr="009868D3">
                                            <w:rPr>
                                              <w:caps/>
                                              <w:color w:val="191919" w:themeColor="text1" w:themeTint="E6"/>
                                              <w:sz w:val="44"/>
                                              <w:szCs w:val="44"/>
                                            </w:rPr>
                                            <w:t>UMass Medical Library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Subtitle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14:paraId="50DDA2E1" w14:textId="7563D803" w:rsidR="00084881" w:rsidRDefault="009868D3">
                                          <w:pPr>
                                            <w:jc w:val="right"/>
                                          </w:pPr>
                                          <w:r w:rsidRPr="009868D3">
                                            <w:rPr>
                                              <w:color w:val="000000" w:themeColor="text1"/>
                                            </w:rPr>
                                            <w:t>IT Infrastructure Modernization Proposal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p w14:paraId="61BE73AB" w14:textId="77777777" w:rsidR="00D62F83" w:rsidRDefault="00D62F83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  <w:t>Project Overview</w:t>
                                      </w:r>
                                    </w:p>
                                    <w:p w14:paraId="62685078" w14:textId="77777777" w:rsidR="00D62F83" w:rsidRDefault="00D62F83">
                                      <w:pPr>
                                        <w:pStyle w:val="NoSpacing"/>
                                        <w:rPr>
                                          <w:caps/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3516987" w14:textId="77777777" w:rsidR="009868D3" w:rsidRDefault="009868D3" w:rsidP="009868D3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868D3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LANZAR proposes modernizing the UMass Medical Library's technology infrastructure by designing and implementing a secure, reliable network with centralized file management and cloud-integrated storage. The project will leverage the library's existing hardware wherever practical while evaluating the need for a dedicated server or workstation-class system to provide efficient file sharing, user management, and long-term scalability.</w:t>
                                      </w:r>
                                    </w:p>
                                    <w:p w14:paraId="5AEB7C92" w14:textId="77777777" w:rsidR="009868D3" w:rsidRPr="009868D3" w:rsidRDefault="009868D3" w:rsidP="009868D3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154A674B" w14:textId="77777777" w:rsidR="009868D3" w:rsidRPr="009868D3" w:rsidRDefault="009868D3" w:rsidP="009868D3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  <w:r w:rsidRPr="009868D3"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  <w:t>The implementation will include network configuration, secure cloud storage integration, data migration, backup and recovery planning, and comprehensive system documentation. The goal is to create a stable, secure, and easily managed IT environment that supports the library's daily operations while providing a foundation for future growth and ongoing technology needs.</w:t>
                                      </w:r>
                                    </w:p>
                                    <w:p w14:paraId="021ECB65" w14:textId="77777777" w:rsidR="00D62F83" w:rsidRDefault="00D62F83">
                                      <w:pPr>
                                        <w:pStyle w:val="NoSpacing"/>
                                        <w:rPr>
                                          <w:color w:val="000000" w:themeColor="text1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  <w:p w14:paraId="726D8A60" w14:textId="77777777" w:rsidR="00084881" w:rsidRDefault="00000000">
                                      <w:pPr>
                                        <w:pStyle w:val="NoSpacing"/>
                                        <w:rPr>
                                          <w:color w:val="E97132" w:themeColor="accent2"/>
                                          <w:sz w:val="26"/>
                                          <w:szCs w:val="2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Author"/>
                                          <w:tag w:val=""/>
                                          <w:id w:val="-279026076"/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9868D3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Jon Scott</w:t>
                                          </w:r>
                                        </w:sdtContent>
                                      </w:sdt>
                                    </w:p>
                                    <w:p w14:paraId="6F6276EA" w14:textId="2B036C0A" w:rsidR="00084881" w:rsidRDefault="00000000">
                                      <w:pPr>
                                        <w:pStyle w:val="NoSpacing"/>
                                      </w:pPr>
                                      <w:sdt>
                                        <w:sdtPr>
                                          <w:rPr>
                                            <w:color w:val="E97132" w:themeColor="accent2"/>
                                            <w:sz w:val="26"/>
                                            <w:szCs w:val="26"/>
                                          </w:rPr>
                                          <w:alias w:val="Course"/>
                                          <w:tag w:val="Course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 w:rsid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Prepared for:</w:t>
                                          </w:r>
                                          <w:r w:rsidR="00954E26" w:rsidRPr="00954E26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 xml:space="preserve"> </w:t>
                                          </w:r>
                                          <w:r w:rsidR="009868D3">
                                            <w:rPr>
                                              <w:color w:val="E97132" w:themeColor="accent2"/>
                                              <w:sz w:val="26"/>
                                              <w:szCs w:val="26"/>
                                            </w:rPr>
                                            <w:t>Beth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14:paraId="4DD3F87C" w14:textId="77777777" w:rsidR="00084881" w:rsidRDefault="00084881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w14:anchorId="4A145C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9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97132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386"/>
                            <w:gridCol w:w="2523"/>
                          </w:tblGrid>
                          <w:tr w:rsidR="00084881" w14:paraId="2F78F176" w14:textId="77777777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14:paraId="18F4A6F2" w14:textId="77777777" w:rsidR="00084881" w:rsidRDefault="00084881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E1D7A4" wp14:editId="58986142">
                                      <wp:extent cx="2963506" cy="856124"/>
                                      <wp:effectExtent l="0" t="0" r="0" b="0"/>
                                      <wp:docPr id="139" name="Picture 13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" name="Picture 137"/>
                                              <pic:cNvPicPr/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9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963506" cy="8561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44"/>
                                    <w:szCs w:val="44"/>
                                  </w:rPr>
                                  <w:alias w:val="Title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CB54323" w14:textId="312D7030" w:rsidR="00084881" w:rsidRPr="009868D3" w:rsidRDefault="009868D3">
                                    <w:pPr>
                                      <w:pStyle w:val="NoSpacing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</w:pPr>
                                    <w:r w:rsidRPr="009868D3">
                                      <w:rPr>
                                        <w:caps/>
                                        <w:color w:val="191919" w:themeColor="text1" w:themeTint="E6"/>
                                        <w:sz w:val="44"/>
                                        <w:szCs w:val="44"/>
                                      </w:rPr>
                                      <w:t>UMass Medical Library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Subtitle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0DDA2E1" w14:textId="7563D803" w:rsidR="00084881" w:rsidRDefault="009868D3">
                                    <w:pPr>
                                      <w:jc w:val="right"/>
                                    </w:pPr>
                                    <w:r w:rsidRPr="009868D3">
                                      <w:rPr>
                                        <w:color w:val="000000" w:themeColor="text1"/>
                                      </w:rPr>
                                      <w:t>IT Infrastructure Modernization Proposal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p w14:paraId="61BE73AB" w14:textId="77777777" w:rsidR="00D62F83" w:rsidRDefault="00D62F83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  <w:t>Project Overview</w:t>
                                </w:r>
                              </w:p>
                              <w:p w14:paraId="62685078" w14:textId="77777777" w:rsidR="00D62F83" w:rsidRDefault="00D62F83">
                                <w:pPr>
                                  <w:pStyle w:val="NoSpacing"/>
                                  <w:rPr>
                                    <w:caps/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3516987" w14:textId="77777777" w:rsidR="009868D3" w:rsidRDefault="009868D3" w:rsidP="009868D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9868D3"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  <w:t>LANZAR proposes modernizing the UMass Medical Library's technology infrastructure by designing and implementing a secure, reliable network with centralized file management and cloud-integrated storage. The project will leverage the library's existing hardware wherever practical while evaluating the need for a dedicated server or workstation-class system to provide efficient file sharing, user management, and long-term scalability.</w:t>
                                </w:r>
                              </w:p>
                              <w:p w14:paraId="5AEB7C92" w14:textId="77777777" w:rsidR="009868D3" w:rsidRPr="009868D3" w:rsidRDefault="009868D3" w:rsidP="009868D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54A674B" w14:textId="77777777" w:rsidR="009868D3" w:rsidRPr="009868D3" w:rsidRDefault="009868D3" w:rsidP="009868D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  <w:r w:rsidRPr="009868D3"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  <w:t>The implementation will include network configuration, secure cloud storage integration, data migration, backup and recovery planning, and comprehensive system documentation. The goal is to create a stable, secure, and easily managed IT environment that supports the library's daily operations while providing a foundation for future growth and ongoing technology needs.</w:t>
                                </w:r>
                              </w:p>
                              <w:p w14:paraId="021ECB65" w14:textId="77777777" w:rsidR="00D62F83" w:rsidRDefault="00D62F83">
                                <w:pPr>
                                  <w:pStyle w:val="NoSpacing"/>
                                  <w:rPr>
                                    <w:color w:val="000000" w:themeColor="text1"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26D8A60" w14:textId="77777777" w:rsidR="00084881" w:rsidRDefault="00000000">
                                <w:pPr>
                                  <w:pStyle w:val="NoSpacing"/>
                                  <w:rPr>
                                    <w:color w:val="E97132" w:themeColor="accent2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7902607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868D3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Jon Scott</w:t>
                                    </w:r>
                                  </w:sdtContent>
                                </w:sdt>
                              </w:p>
                              <w:p w14:paraId="6F6276EA" w14:textId="2B036C0A" w:rsidR="00084881" w:rsidRDefault="00000000">
                                <w:pPr>
                                  <w:pStyle w:val="NoSpacing"/>
                                </w:pPr>
                                <w:sdt>
                                  <w:sdtPr>
                                    <w:rPr>
                                      <w:color w:val="E97132" w:themeColor="accent2"/>
                                      <w:sz w:val="26"/>
                                      <w:szCs w:val="26"/>
                                    </w:rPr>
                                    <w:alias w:val="Course"/>
                                    <w:tag w:val="Course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Prepared for:</w:t>
                                    </w:r>
                                    <w:r w:rsidR="00954E26" w:rsidRPr="00954E26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="009868D3">
                                      <w:rPr>
                                        <w:color w:val="E97132" w:themeColor="accent2"/>
                                        <w:sz w:val="26"/>
                                        <w:szCs w:val="26"/>
                                      </w:rPr>
                                      <w:t>Beth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14:paraId="4DD3F87C" w14:textId="77777777" w:rsidR="00084881" w:rsidRDefault="00084881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C345B1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377269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DD480" w14:textId="77777777" w:rsidR="00CD3B50" w:rsidRDefault="00CD3B50">
          <w:pPr>
            <w:pStyle w:val="TOCHeading"/>
          </w:pPr>
          <w:r w:rsidRPr="00C345B1">
            <w:t>Table of Contents</w:t>
          </w:r>
        </w:p>
        <w:p w14:paraId="217E109D" w14:textId="77777777" w:rsidR="009029F5" w:rsidRPr="009029F5" w:rsidRDefault="009029F5" w:rsidP="009029F5"/>
        <w:p w14:paraId="22E5385B" w14:textId="12712E27" w:rsidR="004178E4" w:rsidRDefault="00CD3B5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C345B1">
            <w:fldChar w:fldCharType="begin"/>
          </w:r>
          <w:r w:rsidRPr="00C345B1">
            <w:instrText xml:space="preserve"> TOC \o "1-3" \h \z \u </w:instrText>
          </w:r>
          <w:r w:rsidRPr="00C345B1">
            <w:fldChar w:fldCharType="separate"/>
          </w:r>
          <w:hyperlink w:anchor="_Toc235790391" w:history="1">
            <w:r w:rsidR="004178E4" w:rsidRPr="00CE71D7">
              <w:rPr>
                <w:rStyle w:val="Hyperlink"/>
                <w:noProof/>
              </w:rPr>
              <w:t>Objectives</w:t>
            </w:r>
            <w:r w:rsidR="004178E4">
              <w:rPr>
                <w:noProof/>
                <w:webHidden/>
              </w:rPr>
              <w:tab/>
            </w:r>
            <w:r w:rsidR="004178E4">
              <w:rPr>
                <w:noProof/>
                <w:webHidden/>
              </w:rPr>
              <w:fldChar w:fldCharType="begin"/>
            </w:r>
            <w:r w:rsidR="004178E4">
              <w:rPr>
                <w:noProof/>
                <w:webHidden/>
              </w:rPr>
              <w:instrText xml:space="preserve"> PAGEREF _Toc235790391 \h </w:instrText>
            </w:r>
            <w:r w:rsidR="004178E4">
              <w:rPr>
                <w:noProof/>
                <w:webHidden/>
              </w:rPr>
            </w:r>
            <w:r w:rsidR="004178E4">
              <w:rPr>
                <w:noProof/>
                <w:webHidden/>
              </w:rPr>
              <w:fldChar w:fldCharType="separate"/>
            </w:r>
            <w:r w:rsidR="004178E4">
              <w:rPr>
                <w:noProof/>
                <w:webHidden/>
              </w:rPr>
              <w:t>2</w:t>
            </w:r>
            <w:r w:rsidR="004178E4">
              <w:rPr>
                <w:noProof/>
                <w:webHidden/>
              </w:rPr>
              <w:fldChar w:fldCharType="end"/>
            </w:r>
          </w:hyperlink>
        </w:p>
        <w:p w14:paraId="4EAFCD54" w14:textId="10E37FC0" w:rsidR="004178E4" w:rsidRDefault="004178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2" w:history="1">
            <w:r w:rsidRPr="00CE71D7">
              <w:rPr>
                <w:rStyle w:val="Hyperlink"/>
                <w:noProof/>
              </w:rPr>
              <w:t>Current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4FA4A" w14:textId="19BD6BE6" w:rsidR="004178E4" w:rsidRDefault="004178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3" w:history="1">
            <w:r w:rsidRPr="00CE71D7">
              <w:rPr>
                <w:rStyle w:val="Hyperlink"/>
                <w:noProof/>
              </w:rPr>
              <w:t>Proposed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2BC81" w14:textId="61E29432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4" w:history="1">
            <w:r w:rsidRPr="00CE71D7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66F9D" w14:textId="06D5EB14" w:rsidR="004178E4" w:rsidRDefault="004178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5" w:history="1">
            <w:r w:rsidRPr="00CE71D7">
              <w:rPr>
                <w:rStyle w:val="Hyperlink"/>
                <w:noProof/>
              </w:rPr>
              <w:t>Phase 1 – Infrastructure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D4B034" w14:textId="673606C0" w:rsidR="004178E4" w:rsidRDefault="004178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6" w:history="1">
            <w:r w:rsidRPr="00CE71D7">
              <w:rPr>
                <w:rStyle w:val="Hyperlink"/>
                <w:noProof/>
              </w:rPr>
              <w:t>Phase 2 – Network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89062" w14:textId="11F90EE0" w:rsidR="004178E4" w:rsidRDefault="004178E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7" w:history="1">
            <w:r w:rsidRPr="00CE71D7">
              <w:rPr>
                <w:rStyle w:val="Hyperlink"/>
                <w:noProof/>
              </w:rPr>
              <w:t>Phase 3 – Server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7E31C" w14:textId="4A7426A6" w:rsidR="004178E4" w:rsidRDefault="004178E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8" w:history="1">
            <w:r w:rsidRPr="00CE71D7">
              <w:rPr>
                <w:rStyle w:val="Hyperlink"/>
                <w:noProof/>
              </w:rPr>
              <w:t>Option A – Small Business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0650A" w14:textId="1E38C0EC" w:rsidR="004178E4" w:rsidRDefault="004178E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399" w:history="1">
            <w:r w:rsidRPr="00CE71D7">
              <w:rPr>
                <w:rStyle w:val="Hyperlink"/>
                <w:noProof/>
              </w:rPr>
              <w:t>Option B – Workstation-Class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10F7F" w14:textId="7EDB70B9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0" w:history="1">
            <w:r w:rsidRPr="00CE71D7">
              <w:rPr>
                <w:rStyle w:val="Hyperlink"/>
                <w:noProof/>
              </w:rPr>
              <w:t>Phase 4 – Cloud Storage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C2CF6" w14:textId="32781174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1" w:history="1">
            <w:r w:rsidRPr="00CE71D7">
              <w:rPr>
                <w:rStyle w:val="Hyperlink"/>
                <w:noProof/>
              </w:rPr>
              <w:t>Phase 5 –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5D18D" w14:textId="63A2EF4C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2" w:history="1">
            <w:r w:rsidRPr="00CE71D7">
              <w:rPr>
                <w:rStyle w:val="Hyperlink"/>
                <w:noProof/>
              </w:rPr>
              <w:t>Phase 6 – Backup &amp; Recovery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4F58C" w14:textId="64072A2E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3" w:history="1">
            <w:r w:rsidRPr="00CE71D7">
              <w:rPr>
                <w:rStyle w:val="Hyperlink"/>
                <w:noProof/>
              </w:rPr>
              <w:t>Phase 7 – Documentation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CE835" w14:textId="090CF3EF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4" w:history="1">
            <w:r w:rsidRPr="00CE71D7">
              <w:rPr>
                <w:rStyle w:val="Hyperlink"/>
                <w:noProof/>
              </w:rPr>
              <w:t>Estimated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505E8" w14:textId="2601FBBA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5" w:history="1">
            <w:r w:rsidRPr="00CE71D7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06827" w14:textId="15B10789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6" w:history="1">
            <w:r w:rsidRPr="00CE71D7">
              <w:rPr>
                <w:rStyle w:val="Hyperlink"/>
                <w:noProof/>
              </w:rPr>
              <w:t>Optional Managed IT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875F6" w14:textId="5C21E1DF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7" w:history="1">
            <w:r w:rsidRPr="00CE71D7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3762" w14:textId="12FE6C08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8" w:history="1">
            <w:r w:rsidRPr="00CE71D7">
              <w:rPr>
                <w:rStyle w:val="Hyperlink"/>
                <w:noProof/>
              </w:rPr>
              <w:t>Pricing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37C5A" w14:textId="55A21A8E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09" w:history="1">
            <w:r w:rsidRPr="00CE71D7">
              <w:rPr>
                <w:rStyle w:val="Hyperlink"/>
                <w:noProof/>
              </w:rPr>
              <w:t>Why LANZAR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42B1" w14:textId="55CABAD0" w:rsidR="004178E4" w:rsidRDefault="004178E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790410" w:history="1">
            <w:r w:rsidRPr="00CE71D7">
              <w:rPr>
                <w:rStyle w:val="Hyperlink"/>
                <w:noProof/>
              </w:rPr>
              <w:t>Acceptance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_Toc235790410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9B2EC" w14:textId="0CD94A69" w:rsidR="00CD3B50" w:rsidRPr="00C345B1" w:rsidRDefault="00CD3B50">
          <w:r w:rsidRPr="00C345B1">
            <w:rPr>
              <w:b/>
              <w:bCs/>
              <w:noProof/>
            </w:rPr>
            <w:fldChar w:fldCharType="end"/>
          </w:r>
        </w:p>
      </w:sdtContent>
    </w:sdt>
    <w:p w14:paraId="76C8A32D" w14:textId="7CB4CF9F" w:rsidR="00DC31B7" w:rsidRPr="009868D3" w:rsidRDefault="00CD3B50" w:rsidP="009868D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C345B1">
        <w:br w:type="page"/>
      </w:r>
    </w:p>
    <w:p w14:paraId="2D9517F9" w14:textId="34A62B8E" w:rsidR="009868D3" w:rsidRPr="009868D3" w:rsidRDefault="009868D3" w:rsidP="009868D3">
      <w:pPr>
        <w:pStyle w:val="Heading1"/>
        <w:rPr>
          <w:b/>
          <w:bCs/>
        </w:rPr>
      </w:pPr>
      <w:bookmarkStart w:id="0" w:name="_Toc235790391"/>
      <w:r w:rsidRPr="009868D3">
        <w:t>Objectives</w:t>
      </w:r>
      <w:bookmarkEnd w:id="0"/>
    </w:p>
    <w:p w14:paraId="4BC58A17" w14:textId="77777777" w:rsidR="009868D3" w:rsidRPr="009868D3" w:rsidRDefault="009868D3" w:rsidP="009868D3">
      <w:pPr>
        <w:spacing w:after="0"/>
      </w:pPr>
      <w:r w:rsidRPr="009868D3">
        <w:t>The goals of this project are to:</w:t>
      </w:r>
    </w:p>
    <w:p w14:paraId="744F7E00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Modernize the existing network infrastructure </w:t>
      </w:r>
    </w:p>
    <w:p w14:paraId="28A1CA8D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Centralize file storage and access </w:t>
      </w:r>
    </w:p>
    <w:p w14:paraId="61E44322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Improve system security and reliability </w:t>
      </w:r>
    </w:p>
    <w:p w14:paraId="0CF06D3C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Simplify user and device management </w:t>
      </w:r>
    </w:p>
    <w:p w14:paraId="7E9B5043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Implement automated backup and disaster recovery </w:t>
      </w:r>
    </w:p>
    <w:p w14:paraId="276326C2" w14:textId="77777777" w:rsidR="009868D3" w:rsidRPr="009868D3" w:rsidRDefault="009868D3" w:rsidP="009868D3">
      <w:pPr>
        <w:numPr>
          <w:ilvl w:val="0"/>
          <w:numId w:val="25"/>
        </w:numPr>
        <w:spacing w:after="0"/>
      </w:pPr>
      <w:r w:rsidRPr="009868D3">
        <w:t xml:space="preserve">Create a scalable infrastructure for future growth </w:t>
      </w:r>
    </w:p>
    <w:p w14:paraId="3743BF9C" w14:textId="353C0B13" w:rsidR="009868D3" w:rsidRDefault="009868D3" w:rsidP="009868D3">
      <w:pPr>
        <w:numPr>
          <w:ilvl w:val="0"/>
          <w:numId w:val="25"/>
        </w:numPr>
        <w:spacing w:after="0"/>
      </w:pPr>
      <w:r w:rsidRPr="009868D3">
        <w:t>Provide documentation and staff guidance</w:t>
      </w:r>
    </w:p>
    <w:p w14:paraId="13EEA05D" w14:textId="77777777" w:rsidR="009868D3" w:rsidRPr="009868D3" w:rsidRDefault="009868D3" w:rsidP="0086575B">
      <w:pPr>
        <w:pStyle w:val="Heading2"/>
      </w:pPr>
      <w:bookmarkStart w:id="1" w:name="_Toc235790392"/>
      <w:r w:rsidRPr="009868D3">
        <w:t>Current Environment</w:t>
      </w:r>
      <w:bookmarkEnd w:id="1"/>
    </w:p>
    <w:p w14:paraId="448AD77E" w14:textId="77777777" w:rsidR="009868D3" w:rsidRPr="009868D3" w:rsidRDefault="009868D3" w:rsidP="009868D3">
      <w:pPr>
        <w:spacing w:after="0"/>
      </w:pPr>
      <w:r w:rsidRPr="009868D3">
        <w:t>Based on our initial discussions, the library currently has:</w:t>
      </w:r>
    </w:p>
    <w:p w14:paraId="1D79D019" w14:textId="77777777" w:rsidR="009868D3" w:rsidRPr="009868D3" w:rsidRDefault="009868D3" w:rsidP="009868D3">
      <w:pPr>
        <w:numPr>
          <w:ilvl w:val="0"/>
          <w:numId w:val="26"/>
        </w:numPr>
        <w:spacing w:after="0"/>
      </w:pPr>
      <w:r w:rsidRPr="009868D3">
        <w:t xml:space="preserve">Existing workstation hardware </w:t>
      </w:r>
    </w:p>
    <w:p w14:paraId="653101F5" w14:textId="77777777" w:rsidR="009868D3" w:rsidRPr="009868D3" w:rsidRDefault="009868D3" w:rsidP="009868D3">
      <w:pPr>
        <w:numPr>
          <w:ilvl w:val="0"/>
          <w:numId w:val="26"/>
        </w:numPr>
        <w:spacing w:after="0"/>
      </w:pPr>
      <w:r w:rsidRPr="009868D3">
        <w:t xml:space="preserve">Existing networking equipment </w:t>
      </w:r>
    </w:p>
    <w:p w14:paraId="2424FAA8" w14:textId="77777777" w:rsidR="009868D3" w:rsidRPr="009868D3" w:rsidRDefault="009868D3" w:rsidP="009868D3">
      <w:pPr>
        <w:numPr>
          <w:ilvl w:val="0"/>
          <w:numId w:val="26"/>
        </w:numPr>
        <w:spacing w:after="0"/>
      </w:pPr>
      <w:r w:rsidRPr="009868D3">
        <w:t xml:space="preserve">A need for centralized file storage </w:t>
      </w:r>
    </w:p>
    <w:p w14:paraId="39B0D307" w14:textId="77777777" w:rsidR="009868D3" w:rsidRPr="009868D3" w:rsidRDefault="009868D3" w:rsidP="009868D3">
      <w:pPr>
        <w:numPr>
          <w:ilvl w:val="0"/>
          <w:numId w:val="26"/>
        </w:numPr>
        <w:spacing w:after="0"/>
      </w:pPr>
      <w:r w:rsidRPr="009868D3">
        <w:t xml:space="preserve">Interest in cloud-based storage solutions </w:t>
      </w:r>
    </w:p>
    <w:p w14:paraId="4F9C7EC5" w14:textId="77777777" w:rsidR="009868D3" w:rsidRPr="009868D3" w:rsidRDefault="009868D3" w:rsidP="009868D3">
      <w:pPr>
        <w:numPr>
          <w:ilvl w:val="0"/>
          <w:numId w:val="26"/>
        </w:numPr>
        <w:spacing w:after="0"/>
      </w:pPr>
      <w:r w:rsidRPr="009868D3">
        <w:t xml:space="preserve">A desire for improved network performance and management </w:t>
      </w:r>
    </w:p>
    <w:p w14:paraId="25CC0D28" w14:textId="5CB0EF1D" w:rsidR="009868D3" w:rsidRDefault="009868D3" w:rsidP="009868D3">
      <w:pPr>
        <w:spacing w:after="0"/>
      </w:pPr>
      <w:r w:rsidRPr="009868D3">
        <w:t>A complete assessment will be performed prior to implementation to verify hardware compatibility, infrastructure requirements, and project scope.</w:t>
      </w:r>
    </w:p>
    <w:p w14:paraId="576CE11C" w14:textId="77777777" w:rsidR="009868D3" w:rsidRPr="009868D3" w:rsidRDefault="009868D3" w:rsidP="0086575B">
      <w:pPr>
        <w:pStyle w:val="Heading2"/>
      </w:pPr>
      <w:bookmarkStart w:id="2" w:name="_Toc235790393"/>
      <w:r w:rsidRPr="009868D3">
        <w:t>Proposed Solution</w:t>
      </w:r>
      <w:bookmarkEnd w:id="2"/>
    </w:p>
    <w:p w14:paraId="0704D06F" w14:textId="77777777" w:rsidR="009868D3" w:rsidRPr="009868D3" w:rsidRDefault="009868D3" w:rsidP="009868D3">
      <w:pPr>
        <w:spacing w:after="0"/>
      </w:pPr>
      <w:r w:rsidRPr="009868D3">
        <w:t>LANZAR recommends implementing a modern network environment consisting of:</w:t>
      </w:r>
    </w:p>
    <w:p w14:paraId="5EBCF3F6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Centralized network management </w:t>
      </w:r>
    </w:p>
    <w:p w14:paraId="11E802B4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Secure business-grade firewall/router </w:t>
      </w:r>
    </w:p>
    <w:p w14:paraId="0CBC812B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Managed network switching </w:t>
      </w:r>
    </w:p>
    <w:p w14:paraId="36B416EE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Dedicated server platform (or workstation-class solution based on assessment) </w:t>
      </w:r>
    </w:p>
    <w:p w14:paraId="35E066CD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Cloud-integrated file storage </w:t>
      </w:r>
    </w:p>
    <w:p w14:paraId="7CD4A51B" w14:textId="77777777" w:rsidR="009868D3" w:rsidRPr="009868D3" w:rsidRDefault="009868D3" w:rsidP="009868D3">
      <w:pPr>
        <w:numPr>
          <w:ilvl w:val="0"/>
          <w:numId w:val="27"/>
        </w:numPr>
        <w:spacing w:after="0"/>
      </w:pPr>
      <w:r w:rsidRPr="009868D3">
        <w:t xml:space="preserve">Automated backup systems </w:t>
      </w:r>
    </w:p>
    <w:p w14:paraId="04CEE676" w14:textId="77777777" w:rsidR="009868D3" w:rsidRDefault="009868D3" w:rsidP="009868D3">
      <w:pPr>
        <w:numPr>
          <w:ilvl w:val="0"/>
          <w:numId w:val="27"/>
        </w:numPr>
        <w:spacing w:after="0"/>
      </w:pPr>
      <w:r w:rsidRPr="009868D3">
        <w:t>Secure user authentication and permissions</w:t>
      </w:r>
    </w:p>
    <w:p w14:paraId="1E409323" w14:textId="74F95A58" w:rsidR="0086575B" w:rsidRDefault="0086575B">
      <w:r>
        <w:br w:type="page"/>
      </w:r>
    </w:p>
    <w:p w14:paraId="37D1347C" w14:textId="77777777" w:rsidR="0086575B" w:rsidRPr="0086575B" w:rsidRDefault="0086575B" w:rsidP="0086575B">
      <w:pPr>
        <w:pStyle w:val="Heading1"/>
      </w:pPr>
      <w:bookmarkStart w:id="3" w:name="_Toc235790394"/>
      <w:r w:rsidRPr="0086575B">
        <w:t>Project Scope</w:t>
      </w:r>
      <w:bookmarkEnd w:id="3"/>
    </w:p>
    <w:p w14:paraId="6FD753B5" w14:textId="77777777" w:rsidR="0086575B" w:rsidRPr="0086575B" w:rsidRDefault="0086575B" w:rsidP="0086575B">
      <w:pPr>
        <w:pStyle w:val="Heading2"/>
      </w:pPr>
      <w:bookmarkStart w:id="4" w:name="_Toc235790395"/>
      <w:r w:rsidRPr="0086575B">
        <w:t>Phase 1 – Infrastructure Assessment</w:t>
      </w:r>
      <w:bookmarkEnd w:id="4"/>
    </w:p>
    <w:p w14:paraId="32B33EB7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proofErr w:type="gramStart"/>
      <w:r w:rsidRPr="0086575B">
        <w:t>Inventory existing</w:t>
      </w:r>
      <w:proofErr w:type="gramEnd"/>
      <w:r w:rsidRPr="0086575B">
        <w:t xml:space="preserve"> hardware </w:t>
      </w:r>
    </w:p>
    <w:p w14:paraId="2179C4FB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r w:rsidRPr="0086575B">
        <w:t xml:space="preserve">Evaluate current network </w:t>
      </w:r>
    </w:p>
    <w:p w14:paraId="57868422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r w:rsidRPr="0086575B">
        <w:t xml:space="preserve">Review cabling and switching </w:t>
      </w:r>
    </w:p>
    <w:p w14:paraId="5E87F9F8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r w:rsidRPr="0086575B">
        <w:t xml:space="preserve">Assess Internet connectivity </w:t>
      </w:r>
    </w:p>
    <w:p w14:paraId="218D9555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r w:rsidRPr="0086575B">
        <w:t xml:space="preserve">Document existing environment </w:t>
      </w:r>
    </w:p>
    <w:p w14:paraId="4FA6A97B" w14:textId="77777777" w:rsidR="0086575B" w:rsidRPr="0086575B" w:rsidRDefault="0086575B" w:rsidP="0086575B">
      <w:pPr>
        <w:numPr>
          <w:ilvl w:val="0"/>
          <w:numId w:val="28"/>
        </w:numPr>
        <w:spacing w:after="0"/>
      </w:pPr>
      <w:r w:rsidRPr="0086575B">
        <w:t xml:space="preserve">Identify security improvements </w:t>
      </w:r>
    </w:p>
    <w:p w14:paraId="47C0B816" w14:textId="77777777" w:rsidR="0086575B" w:rsidRPr="0086575B" w:rsidRDefault="0086575B" w:rsidP="0086575B">
      <w:pPr>
        <w:spacing w:after="0"/>
      </w:pPr>
      <w:r w:rsidRPr="0086575B">
        <w:rPr>
          <w:b/>
          <w:bCs/>
        </w:rPr>
        <w:t>Deliverable</w:t>
      </w:r>
    </w:p>
    <w:p w14:paraId="47630D1E" w14:textId="77777777" w:rsidR="0086575B" w:rsidRPr="0086575B" w:rsidRDefault="0086575B" w:rsidP="0086575B">
      <w:pPr>
        <w:numPr>
          <w:ilvl w:val="0"/>
          <w:numId w:val="29"/>
        </w:numPr>
        <w:spacing w:after="0"/>
      </w:pPr>
      <w:r w:rsidRPr="0086575B">
        <w:t>Infrastructure Assessment Report</w:t>
      </w:r>
    </w:p>
    <w:p w14:paraId="70B868BA" w14:textId="77777777" w:rsidR="0086575B" w:rsidRPr="0086575B" w:rsidRDefault="0086575B" w:rsidP="0086575B">
      <w:pPr>
        <w:pStyle w:val="Heading2"/>
      </w:pPr>
      <w:bookmarkStart w:id="5" w:name="_Toc235790396"/>
      <w:r w:rsidRPr="0086575B">
        <w:t>Phase 2 – Network Deployment</w:t>
      </w:r>
      <w:bookmarkEnd w:id="5"/>
    </w:p>
    <w:p w14:paraId="6D96A260" w14:textId="77777777" w:rsidR="0086575B" w:rsidRPr="0086575B" w:rsidRDefault="0086575B" w:rsidP="0086575B">
      <w:pPr>
        <w:spacing w:after="0"/>
      </w:pPr>
      <w:r w:rsidRPr="0086575B">
        <w:t>Configure and deploy:</w:t>
      </w:r>
    </w:p>
    <w:p w14:paraId="46E031FD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Router / Firewall </w:t>
      </w:r>
    </w:p>
    <w:p w14:paraId="21EA8D28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Managed Switch </w:t>
      </w:r>
    </w:p>
    <w:p w14:paraId="3E35EDA1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DHCP </w:t>
      </w:r>
    </w:p>
    <w:p w14:paraId="35EA18DF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DNS </w:t>
      </w:r>
    </w:p>
    <w:p w14:paraId="70C9059D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Static addressing (where required) </w:t>
      </w:r>
    </w:p>
    <w:p w14:paraId="6AE959BC" w14:textId="77777777" w:rsidR="0086575B" w:rsidRPr="0086575B" w:rsidRDefault="0086575B" w:rsidP="0086575B">
      <w:pPr>
        <w:numPr>
          <w:ilvl w:val="0"/>
          <w:numId w:val="30"/>
        </w:numPr>
        <w:spacing w:after="0"/>
      </w:pPr>
      <w:r w:rsidRPr="0086575B">
        <w:t xml:space="preserve">Secure Wi-Fi </w:t>
      </w:r>
    </w:p>
    <w:p w14:paraId="15246B53" w14:textId="77777777" w:rsidR="0086575B" w:rsidRDefault="0086575B" w:rsidP="0086575B">
      <w:pPr>
        <w:numPr>
          <w:ilvl w:val="0"/>
          <w:numId w:val="30"/>
        </w:numPr>
        <w:spacing w:after="0"/>
      </w:pPr>
      <w:r w:rsidRPr="0086575B">
        <w:t>VLANs (if appropriate)</w:t>
      </w:r>
    </w:p>
    <w:p w14:paraId="13140000" w14:textId="77777777" w:rsidR="0086575B" w:rsidRPr="0086575B" w:rsidRDefault="0086575B" w:rsidP="0086575B">
      <w:pPr>
        <w:pStyle w:val="Heading2"/>
      </w:pPr>
      <w:bookmarkStart w:id="6" w:name="_Toc235790397"/>
      <w:r w:rsidRPr="0086575B">
        <w:t>Phase 3 – Server Deployment</w:t>
      </w:r>
      <w:bookmarkEnd w:id="6"/>
    </w:p>
    <w:p w14:paraId="0150C1DE" w14:textId="77777777" w:rsidR="0086575B" w:rsidRPr="0086575B" w:rsidRDefault="0086575B" w:rsidP="0086575B">
      <w:pPr>
        <w:spacing w:after="0"/>
      </w:pPr>
      <w:r w:rsidRPr="0086575B">
        <w:t>Following the assessment, LANZAR will recommend the most appropriate solution.</w:t>
      </w:r>
    </w:p>
    <w:p w14:paraId="122A082A" w14:textId="77777777" w:rsidR="0086575B" w:rsidRPr="0086575B" w:rsidRDefault="0086575B" w:rsidP="0086575B">
      <w:pPr>
        <w:pStyle w:val="Heading3"/>
      </w:pPr>
      <w:bookmarkStart w:id="7" w:name="_Toc235790398"/>
      <w:r w:rsidRPr="0086575B">
        <w:t>Option A – Small Business Server</w:t>
      </w:r>
      <w:bookmarkEnd w:id="7"/>
    </w:p>
    <w:p w14:paraId="7187F4AB" w14:textId="77777777" w:rsidR="0086575B" w:rsidRPr="0086575B" w:rsidRDefault="0086575B" w:rsidP="0086575B">
      <w:pPr>
        <w:spacing w:after="0"/>
      </w:pPr>
      <w:r w:rsidRPr="0086575B">
        <w:t>Recommended if:</w:t>
      </w:r>
    </w:p>
    <w:p w14:paraId="07C23F6B" w14:textId="77777777" w:rsidR="0086575B" w:rsidRPr="0086575B" w:rsidRDefault="0086575B" w:rsidP="0086575B">
      <w:pPr>
        <w:numPr>
          <w:ilvl w:val="0"/>
          <w:numId w:val="31"/>
        </w:numPr>
        <w:spacing w:after="0"/>
      </w:pPr>
      <w:r w:rsidRPr="0086575B">
        <w:t xml:space="preserve">Multiple staff users </w:t>
      </w:r>
    </w:p>
    <w:p w14:paraId="4207AE55" w14:textId="77777777" w:rsidR="0086575B" w:rsidRPr="0086575B" w:rsidRDefault="0086575B" w:rsidP="0086575B">
      <w:pPr>
        <w:numPr>
          <w:ilvl w:val="0"/>
          <w:numId w:val="31"/>
        </w:numPr>
        <w:spacing w:after="0"/>
      </w:pPr>
      <w:r w:rsidRPr="0086575B">
        <w:t xml:space="preserve">Long-term growth </w:t>
      </w:r>
    </w:p>
    <w:p w14:paraId="3BB7D124" w14:textId="77777777" w:rsidR="0086575B" w:rsidRPr="0086575B" w:rsidRDefault="0086575B" w:rsidP="0086575B">
      <w:pPr>
        <w:numPr>
          <w:ilvl w:val="0"/>
          <w:numId w:val="31"/>
        </w:numPr>
        <w:spacing w:after="0"/>
      </w:pPr>
      <w:r w:rsidRPr="0086575B">
        <w:t xml:space="preserve">Increased reliability required </w:t>
      </w:r>
    </w:p>
    <w:p w14:paraId="15DF18E3" w14:textId="77777777" w:rsidR="0086575B" w:rsidRPr="0086575B" w:rsidRDefault="0086575B" w:rsidP="0086575B">
      <w:pPr>
        <w:numPr>
          <w:ilvl w:val="0"/>
          <w:numId w:val="31"/>
        </w:numPr>
        <w:spacing w:after="0"/>
      </w:pPr>
      <w:r w:rsidRPr="0086575B">
        <w:t xml:space="preserve">Centralized services </w:t>
      </w:r>
    </w:p>
    <w:p w14:paraId="2ACA88E5" w14:textId="77777777" w:rsidR="0086575B" w:rsidRPr="0086575B" w:rsidRDefault="0086575B" w:rsidP="0086575B">
      <w:pPr>
        <w:spacing w:after="0"/>
      </w:pPr>
      <w:r w:rsidRPr="0086575B">
        <w:t>Potential hardware examples:</w:t>
      </w:r>
    </w:p>
    <w:p w14:paraId="36F27728" w14:textId="1165B7E3" w:rsidR="0086575B" w:rsidRPr="0086575B" w:rsidRDefault="0086575B" w:rsidP="0086575B">
      <w:pPr>
        <w:numPr>
          <w:ilvl w:val="0"/>
          <w:numId w:val="32"/>
        </w:numPr>
        <w:spacing w:after="0"/>
      </w:pPr>
      <w:r w:rsidRPr="0086575B">
        <w:t xml:space="preserve">Dell PowerEdge </w:t>
      </w:r>
      <w:r w:rsidR="00D272F4">
        <w:t>T160</w:t>
      </w:r>
    </w:p>
    <w:p w14:paraId="0ED21BB1" w14:textId="77777777" w:rsidR="0086575B" w:rsidRPr="0086575B" w:rsidRDefault="0086575B" w:rsidP="0086575B">
      <w:pPr>
        <w:numPr>
          <w:ilvl w:val="0"/>
          <w:numId w:val="32"/>
        </w:numPr>
        <w:spacing w:after="0"/>
      </w:pPr>
      <w:r w:rsidRPr="0086575B">
        <w:t xml:space="preserve">Lenovo </w:t>
      </w:r>
      <w:proofErr w:type="spellStart"/>
      <w:r w:rsidRPr="0086575B">
        <w:t>ThinkSystem</w:t>
      </w:r>
      <w:proofErr w:type="spellEnd"/>
      <w:r w:rsidRPr="0086575B">
        <w:t xml:space="preserve"> </w:t>
      </w:r>
    </w:p>
    <w:p w14:paraId="2D7D06D4" w14:textId="77777777" w:rsidR="0086575B" w:rsidRPr="0086575B" w:rsidRDefault="0086575B" w:rsidP="0086575B">
      <w:pPr>
        <w:numPr>
          <w:ilvl w:val="0"/>
          <w:numId w:val="32"/>
        </w:numPr>
        <w:spacing w:after="0"/>
      </w:pPr>
      <w:r w:rsidRPr="0086575B">
        <w:t xml:space="preserve">HPE ProLiant </w:t>
      </w:r>
    </w:p>
    <w:p w14:paraId="307BCF54" w14:textId="77777777" w:rsidR="0086575B" w:rsidRPr="0086575B" w:rsidRDefault="0086575B" w:rsidP="0086575B">
      <w:pPr>
        <w:spacing w:after="0"/>
      </w:pPr>
      <w:r w:rsidRPr="0086575B">
        <w:t>Benefits:</w:t>
      </w:r>
    </w:p>
    <w:p w14:paraId="18CD9AF7" w14:textId="77777777" w:rsidR="0086575B" w:rsidRPr="0086575B" w:rsidRDefault="0086575B" w:rsidP="0086575B">
      <w:pPr>
        <w:numPr>
          <w:ilvl w:val="0"/>
          <w:numId w:val="33"/>
        </w:numPr>
        <w:spacing w:after="0"/>
      </w:pPr>
      <w:r w:rsidRPr="0086575B">
        <w:t xml:space="preserve">Enterprise reliability </w:t>
      </w:r>
    </w:p>
    <w:p w14:paraId="22BEBA38" w14:textId="77777777" w:rsidR="0086575B" w:rsidRPr="0086575B" w:rsidRDefault="0086575B" w:rsidP="0086575B">
      <w:pPr>
        <w:numPr>
          <w:ilvl w:val="0"/>
          <w:numId w:val="33"/>
        </w:numPr>
        <w:spacing w:after="0"/>
      </w:pPr>
      <w:r w:rsidRPr="0086575B">
        <w:t xml:space="preserve">ECC Memory </w:t>
      </w:r>
    </w:p>
    <w:p w14:paraId="09FAAA93" w14:textId="77777777" w:rsidR="0086575B" w:rsidRPr="0086575B" w:rsidRDefault="0086575B" w:rsidP="0086575B">
      <w:pPr>
        <w:numPr>
          <w:ilvl w:val="0"/>
          <w:numId w:val="33"/>
        </w:numPr>
        <w:spacing w:after="0"/>
      </w:pPr>
      <w:r w:rsidRPr="0086575B">
        <w:t xml:space="preserve">RAID storage </w:t>
      </w:r>
    </w:p>
    <w:p w14:paraId="706E6DAA" w14:textId="77777777" w:rsidR="0086575B" w:rsidRPr="0086575B" w:rsidRDefault="0086575B" w:rsidP="0086575B">
      <w:pPr>
        <w:numPr>
          <w:ilvl w:val="0"/>
          <w:numId w:val="33"/>
        </w:numPr>
        <w:spacing w:after="0"/>
      </w:pPr>
      <w:r w:rsidRPr="0086575B">
        <w:t xml:space="preserve">Future scalability </w:t>
      </w:r>
    </w:p>
    <w:p w14:paraId="57720FAA" w14:textId="77777777" w:rsidR="0086575B" w:rsidRPr="0086575B" w:rsidRDefault="0086575B" w:rsidP="0086575B">
      <w:pPr>
        <w:numPr>
          <w:ilvl w:val="0"/>
          <w:numId w:val="33"/>
        </w:numPr>
        <w:spacing w:after="0"/>
      </w:pPr>
      <w:r w:rsidRPr="0086575B">
        <w:t xml:space="preserve">Better uptime </w:t>
      </w:r>
    </w:p>
    <w:p w14:paraId="720A2C92" w14:textId="77777777" w:rsidR="0086575B" w:rsidRPr="0086575B" w:rsidRDefault="0086575B" w:rsidP="0086575B">
      <w:pPr>
        <w:pStyle w:val="Heading3"/>
      </w:pPr>
      <w:bookmarkStart w:id="8" w:name="_Toc235790399"/>
      <w:r w:rsidRPr="0086575B">
        <w:t>Option B – Workstation-Class Server</w:t>
      </w:r>
      <w:bookmarkEnd w:id="8"/>
    </w:p>
    <w:p w14:paraId="0B5CC7F7" w14:textId="77777777" w:rsidR="0086575B" w:rsidRPr="0086575B" w:rsidRDefault="0086575B" w:rsidP="0086575B">
      <w:pPr>
        <w:spacing w:after="0"/>
      </w:pPr>
      <w:r w:rsidRPr="0086575B">
        <w:t>Appropriate if:</w:t>
      </w:r>
    </w:p>
    <w:p w14:paraId="01700A01" w14:textId="77777777" w:rsidR="0086575B" w:rsidRPr="0086575B" w:rsidRDefault="0086575B" w:rsidP="0086575B">
      <w:pPr>
        <w:numPr>
          <w:ilvl w:val="0"/>
          <w:numId w:val="34"/>
        </w:numPr>
        <w:spacing w:after="0"/>
      </w:pPr>
      <w:r w:rsidRPr="0086575B">
        <w:t xml:space="preserve">Small user count </w:t>
      </w:r>
    </w:p>
    <w:p w14:paraId="423C6F7A" w14:textId="77777777" w:rsidR="0086575B" w:rsidRPr="0086575B" w:rsidRDefault="0086575B" w:rsidP="0086575B">
      <w:pPr>
        <w:numPr>
          <w:ilvl w:val="0"/>
          <w:numId w:val="34"/>
        </w:numPr>
        <w:spacing w:after="0"/>
      </w:pPr>
      <w:r w:rsidRPr="0086575B">
        <w:t xml:space="preserve">Primarily file storage </w:t>
      </w:r>
    </w:p>
    <w:p w14:paraId="238D6E1F" w14:textId="77777777" w:rsidR="0086575B" w:rsidRPr="0086575B" w:rsidRDefault="0086575B" w:rsidP="0086575B">
      <w:pPr>
        <w:numPr>
          <w:ilvl w:val="0"/>
          <w:numId w:val="34"/>
        </w:numPr>
        <w:spacing w:after="0"/>
      </w:pPr>
      <w:r w:rsidRPr="0086575B">
        <w:t xml:space="preserve">Budget-conscious deployment </w:t>
      </w:r>
    </w:p>
    <w:p w14:paraId="03C64F31" w14:textId="77777777" w:rsidR="0086575B" w:rsidRPr="0086575B" w:rsidRDefault="0086575B" w:rsidP="0086575B">
      <w:pPr>
        <w:spacing w:after="0"/>
      </w:pPr>
      <w:r w:rsidRPr="0086575B">
        <w:t>Typical specifications:</w:t>
      </w:r>
    </w:p>
    <w:p w14:paraId="69D8B98E" w14:textId="77777777" w:rsidR="0086575B" w:rsidRPr="0086575B" w:rsidRDefault="0086575B" w:rsidP="0086575B">
      <w:pPr>
        <w:numPr>
          <w:ilvl w:val="0"/>
          <w:numId w:val="35"/>
        </w:numPr>
        <w:spacing w:after="0"/>
      </w:pPr>
      <w:r w:rsidRPr="0086575B">
        <w:t xml:space="preserve">Intel Core i7/i9 </w:t>
      </w:r>
    </w:p>
    <w:p w14:paraId="3A53639D" w14:textId="77777777" w:rsidR="0086575B" w:rsidRPr="0086575B" w:rsidRDefault="0086575B" w:rsidP="0086575B">
      <w:pPr>
        <w:numPr>
          <w:ilvl w:val="0"/>
          <w:numId w:val="35"/>
        </w:numPr>
        <w:spacing w:after="0"/>
      </w:pPr>
      <w:r w:rsidRPr="0086575B">
        <w:t xml:space="preserve">32–64 GB RAM </w:t>
      </w:r>
    </w:p>
    <w:p w14:paraId="2C214E82" w14:textId="77777777" w:rsidR="0086575B" w:rsidRPr="0086575B" w:rsidRDefault="0086575B" w:rsidP="0086575B">
      <w:pPr>
        <w:numPr>
          <w:ilvl w:val="0"/>
          <w:numId w:val="35"/>
        </w:numPr>
        <w:spacing w:after="0"/>
      </w:pPr>
      <w:proofErr w:type="spellStart"/>
      <w:r w:rsidRPr="0086575B">
        <w:t>NVMe</w:t>
      </w:r>
      <w:proofErr w:type="spellEnd"/>
      <w:r w:rsidRPr="0086575B">
        <w:t xml:space="preserve"> SSD storage </w:t>
      </w:r>
    </w:p>
    <w:p w14:paraId="14CDAE37" w14:textId="77777777" w:rsidR="0086575B" w:rsidRPr="0086575B" w:rsidRDefault="0086575B" w:rsidP="0086575B">
      <w:pPr>
        <w:numPr>
          <w:ilvl w:val="0"/>
          <w:numId w:val="35"/>
        </w:numPr>
        <w:spacing w:after="0"/>
      </w:pPr>
      <w:r w:rsidRPr="0086575B">
        <w:t xml:space="preserve">RAID storage </w:t>
      </w:r>
    </w:p>
    <w:p w14:paraId="31A1376B" w14:textId="77777777" w:rsidR="0086575B" w:rsidRDefault="0086575B" w:rsidP="0086575B">
      <w:pPr>
        <w:numPr>
          <w:ilvl w:val="0"/>
          <w:numId w:val="35"/>
        </w:numPr>
        <w:spacing w:after="0"/>
      </w:pPr>
      <w:r w:rsidRPr="0086575B">
        <w:t>Windows Server or Linux</w:t>
      </w:r>
    </w:p>
    <w:p w14:paraId="5B17BBE3" w14:textId="77777777" w:rsidR="0086575B" w:rsidRPr="0086575B" w:rsidRDefault="0086575B" w:rsidP="0086575B">
      <w:pPr>
        <w:pStyle w:val="Heading1"/>
      </w:pPr>
      <w:bookmarkStart w:id="9" w:name="_Toc235790400"/>
      <w:r w:rsidRPr="0086575B">
        <w:t>Phase 4 – Cloud Storage Integration</w:t>
      </w:r>
      <w:bookmarkEnd w:id="9"/>
    </w:p>
    <w:p w14:paraId="388FCA62" w14:textId="77777777" w:rsidR="0086575B" w:rsidRPr="0086575B" w:rsidRDefault="0086575B" w:rsidP="0086575B">
      <w:pPr>
        <w:spacing w:after="0"/>
      </w:pPr>
      <w:r w:rsidRPr="0086575B">
        <w:t xml:space="preserve">Configure cloud synchronization using the platform best </w:t>
      </w:r>
      <w:proofErr w:type="gramStart"/>
      <w:r w:rsidRPr="0086575B">
        <w:t>suited to</w:t>
      </w:r>
      <w:proofErr w:type="gramEnd"/>
      <w:r w:rsidRPr="0086575B">
        <w:t xml:space="preserve"> the library's needs.</w:t>
      </w:r>
    </w:p>
    <w:p w14:paraId="7F53E00C" w14:textId="77777777" w:rsidR="0086575B" w:rsidRPr="0086575B" w:rsidRDefault="0086575B" w:rsidP="0086575B">
      <w:pPr>
        <w:spacing w:after="0"/>
      </w:pPr>
      <w:r w:rsidRPr="0086575B">
        <w:t>Potential providers include:</w:t>
      </w:r>
    </w:p>
    <w:p w14:paraId="4FC73361" w14:textId="77777777" w:rsidR="0086575B" w:rsidRPr="0086575B" w:rsidRDefault="0086575B" w:rsidP="0086575B">
      <w:pPr>
        <w:numPr>
          <w:ilvl w:val="0"/>
          <w:numId w:val="36"/>
        </w:numPr>
        <w:spacing w:after="0"/>
      </w:pPr>
      <w:r w:rsidRPr="0086575B">
        <w:t xml:space="preserve">Microsoft OneDrive / SharePoint </w:t>
      </w:r>
    </w:p>
    <w:p w14:paraId="280AF65E" w14:textId="77777777" w:rsidR="0086575B" w:rsidRPr="0086575B" w:rsidRDefault="0086575B" w:rsidP="0086575B">
      <w:pPr>
        <w:numPr>
          <w:ilvl w:val="0"/>
          <w:numId w:val="36"/>
        </w:numPr>
        <w:spacing w:after="0"/>
      </w:pPr>
      <w:r w:rsidRPr="0086575B">
        <w:t xml:space="preserve">Google Workspace </w:t>
      </w:r>
    </w:p>
    <w:p w14:paraId="479A3DBA" w14:textId="77777777" w:rsidR="0086575B" w:rsidRPr="0086575B" w:rsidRDefault="0086575B" w:rsidP="0086575B">
      <w:pPr>
        <w:numPr>
          <w:ilvl w:val="0"/>
          <w:numId w:val="36"/>
        </w:numPr>
        <w:spacing w:after="0"/>
      </w:pPr>
      <w:r w:rsidRPr="0086575B">
        <w:t xml:space="preserve">Dropbox Business </w:t>
      </w:r>
    </w:p>
    <w:p w14:paraId="033EF0A6" w14:textId="77777777" w:rsidR="0086575B" w:rsidRPr="0086575B" w:rsidRDefault="0086575B" w:rsidP="0086575B">
      <w:pPr>
        <w:numPr>
          <w:ilvl w:val="0"/>
          <w:numId w:val="36"/>
        </w:numPr>
        <w:spacing w:after="0"/>
      </w:pPr>
      <w:r w:rsidRPr="0086575B">
        <w:t xml:space="preserve">Wasabi Cloud Storage </w:t>
      </w:r>
    </w:p>
    <w:p w14:paraId="20A2CF3F" w14:textId="77777777" w:rsidR="0086575B" w:rsidRPr="0086575B" w:rsidRDefault="0086575B" w:rsidP="0086575B">
      <w:pPr>
        <w:spacing w:after="0"/>
      </w:pPr>
      <w:r w:rsidRPr="0086575B">
        <w:t>Features include:</w:t>
      </w:r>
    </w:p>
    <w:p w14:paraId="20F56D8C" w14:textId="77777777" w:rsidR="0086575B" w:rsidRPr="0086575B" w:rsidRDefault="0086575B" w:rsidP="0086575B">
      <w:pPr>
        <w:numPr>
          <w:ilvl w:val="0"/>
          <w:numId w:val="37"/>
        </w:numPr>
        <w:spacing w:after="0"/>
      </w:pPr>
      <w:r w:rsidRPr="0086575B">
        <w:t xml:space="preserve">Automatic synchronization </w:t>
      </w:r>
    </w:p>
    <w:p w14:paraId="02784D2F" w14:textId="77777777" w:rsidR="0086575B" w:rsidRPr="0086575B" w:rsidRDefault="0086575B" w:rsidP="0086575B">
      <w:pPr>
        <w:numPr>
          <w:ilvl w:val="0"/>
          <w:numId w:val="37"/>
        </w:numPr>
        <w:spacing w:after="0"/>
      </w:pPr>
      <w:r w:rsidRPr="0086575B">
        <w:t xml:space="preserve">File version history </w:t>
      </w:r>
    </w:p>
    <w:p w14:paraId="5C35B5D3" w14:textId="77777777" w:rsidR="0086575B" w:rsidRPr="0086575B" w:rsidRDefault="0086575B" w:rsidP="0086575B">
      <w:pPr>
        <w:numPr>
          <w:ilvl w:val="0"/>
          <w:numId w:val="37"/>
        </w:numPr>
        <w:spacing w:after="0"/>
      </w:pPr>
      <w:r w:rsidRPr="0086575B">
        <w:t xml:space="preserve">Secure remote access </w:t>
      </w:r>
    </w:p>
    <w:p w14:paraId="138D50E0" w14:textId="77777777" w:rsidR="0086575B" w:rsidRPr="0086575B" w:rsidRDefault="0086575B" w:rsidP="0086575B">
      <w:pPr>
        <w:numPr>
          <w:ilvl w:val="0"/>
          <w:numId w:val="37"/>
        </w:numPr>
        <w:spacing w:after="0"/>
      </w:pPr>
      <w:r w:rsidRPr="0086575B">
        <w:t xml:space="preserve">Off-site redundancy </w:t>
      </w:r>
    </w:p>
    <w:p w14:paraId="2F64571A" w14:textId="77777777" w:rsidR="0086575B" w:rsidRPr="0086575B" w:rsidRDefault="0086575B" w:rsidP="0086575B">
      <w:pPr>
        <w:numPr>
          <w:ilvl w:val="0"/>
          <w:numId w:val="37"/>
        </w:numPr>
        <w:spacing w:after="0"/>
      </w:pPr>
      <w:r w:rsidRPr="0086575B">
        <w:t xml:space="preserve">Disaster recovery support </w:t>
      </w:r>
    </w:p>
    <w:p w14:paraId="1FA88313" w14:textId="77777777" w:rsidR="0086575B" w:rsidRPr="0086575B" w:rsidRDefault="0086575B" w:rsidP="0086575B">
      <w:pPr>
        <w:pStyle w:val="Heading1"/>
      </w:pPr>
      <w:bookmarkStart w:id="10" w:name="_Toc235790401"/>
      <w:r w:rsidRPr="0086575B">
        <w:t>Phase 5 – Security</w:t>
      </w:r>
      <w:bookmarkEnd w:id="10"/>
    </w:p>
    <w:p w14:paraId="1EB93CC8" w14:textId="77777777" w:rsidR="0086575B" w:rsidRPr="0086575B" w:rsidRDefault="0086575B" w:rsidP="0086575B">
      <w:pPr>
        <w:spacing w:after="0"/>
      </w:pPr>
      <w:r w:rsidRPr="0086575B">
        <w:t>Implementation includes:</w:t>
      </w:r>
    </w:p>
    <w:p w14:paraId="435D8612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User account management </w:t>
      </w:r>
    </w:p>
    <w:p w14:paraId="75ED29F7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Group permissions </w:t>
      </w:r>
    </w:p>
    <w:p w14:paraId="266FE93C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Multi-Factor Authentication (where applicable) </w:t>
      </w:r>
    </w:p>
    <w:p w14:paraId="2E536A0E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Firewall configuration </w:t>
      </w:r>
    </w:p>
    <w:p w14:paraId="51186AF5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Endpoint protection </w:t>
      </w:r>
    </w:p>
    <w:p w14:paraId="30CC2AF9" w14:textId="77777777" w:rsidR="0086575B" w:rsidRPr="0086575B" w:rsidRDefault="0086575B" w:rsidP="0086575B">
      <w:pPr>
        <w:numPr>
          <w:ilvl w:val="0"/>
          <w:numId w:val="38"/>
        </w:numPr>
        <w:spacing w:after="0"/>
      </w:pPr>
      <w:r w:rsidRPr="0086575B">
        <w:t xml:space="preserve">Automatic updates </w:t>
      </w:r>
    </w:p>
    <w:p w14:paraId="23995080" w14:textId="77777777" w:rsidR="0086575B" w:rsidRDefault="0086575B" w:rsidP="0086575B">
      <w:pPr>
        <w:numPr>
          <w:ilvl w:val="0"/>
          <w:numId w:val="38"/>
        </w:numPr>
        <w:spacing w:after="0"/>
      </w:pPr>
      <w:r w:rsidRPr="0086575B">
        <w:t>Security best practices</w:t>
      </w:r>
    </w:p>
    <w:p w14:paraId="4A89BBC0" w14:textId="77777777" w:rsidR="0086575B" w:rsidRPr="0086575B" w:rsidRDefault="0086575B" w:rsidP="0086575B">
      <w:pPr>
        <w:pStyle w:val="Heading1"/>
      </w:pPr>
      <w:bookmarkStart w:id="11" w:name="_Toc235790402"/>
      <w:r w:rsidRPr="0086575B">
        <w:t>Phase 6 – Backup &amp; Recovery</w:t>
      </w:r>
      <w:bookmarkEnd w:id="11"/>
    </w:p>
    <w:p w14:paraId="20F49376" w14:textId="77777777" w:rsidR="0086575B" w:rsidRPr="0086575B" w:rsidRDefault="0086575B" w:rsidP="0086575B">
      <w:pPr>
        <w:spacing w:after="0"/>
      </w:pPr>
      <w:r w:rsidRPr="0086575B">
        <w:t xml:space="preserve">Implement a backup strategy following the </w:t>
      </w:r>
      <w:r w:rsidRPr="0086575B">
        <w:rPr>
          <w:b/>
          <w:bCs/>
        </w:rPr>
        <w:t>3-2-1 Backup Rule</w:t>
      </w:r>
      <w:r w:rsidRPr="0086575B">
        <w:t>.</w:t>
      </w:r>
    </w:p>
    <w:p w14:paraId="61C9E01F" w14:textId="77777777" w:rsidR="0086575B" w:rsidRPr="0086575B" w:rsidRDefault="0086575B" w:rsidP="0086575B">
      <w:pPr>
        <w:numPr>
          <w:ilvl w:val="0"/>
          <w:numId w:val="39"/>
        </w:numPr>
        <w:spacing w:after="0"/>
      </w:pPr>
      <w:r w:rsidRPr="0086575B">
        <w:t xml:space="preserve">Primary server storage </w:t>
      </w:r>
    </w:p>
    <w:p w14:paraId="18A7DF54" w14:textId="77777777" w:rsidR="0086575B" w:rsidRPr="0086575B" w:rsidRDefault="0086575B" w:rsidP="0086575B">
      <w:pPr>
        <w:numPr>
          <w:ilvl w:val="0"/>
          <w:numId w:val="39"/>
        </w:numPr>
        <w:spacing w:after="0"/>
      </w:pPr>
      <w:r w:rsidRPr="0086575B">
        <w:t xml:space="preserve">Local backup </w:t>
      </w:r>
    </w:p>
    <w:p w14:paraId="7B2F59BA" w14:textId="77777777" w:rsidR="0086575B" w:rsidRDefault="0086575B" w:rsidP="0086575B">
      <w:pPr>
        <w:numPr>
          <w:ilvl w:val="0"/>
          <w:numId w:val="39"/>
        </w:numPr>
        <w:spacing w:after="0"/>
      </w:pPr>
      <w:r w:rsidRPr="0086575B">
        <w:t>Encrypted cloud backup</w:t>
      </w:r>
    </w:p>
    <w:p w14:paraId="3ADBA107" w14:textId="77777777" w:rsidR="0086575B" w:rsidRPr="0086575B" w:rsidRDefault="0086575B" w:rsidP="0086575B">
      <w:pPr>
        <w:pStyle w:val="Heading1"/>
      </w:pPr>
      <w:bookmarkStart w:id="12" w:name="_Toc235790403"/>
      <w:r w:rsidRPr="0086575B">
        <w:t>Phase 7 – Documentation &amp; Training</w:t>
      </w:r>
      <w:bookmarkEnd w:id="12"/>
    </w:p>
    <w:p w14:paraId="16BD670E" w14:textId="77777777" w:rsidR="0086575B" w:rsidRPr="0086575B" w:rsidRDefault="0086575B" w:rsidP="0086575B">
      <w:pPr>
        <w:spacing w:after="0"/>
      </w:pPr>
      <w:r w:rsidRPr="0086575B">
        <w:t>Deliverables include:</w:t>
      </w:r>
    </w:p>
    <w:p w14:paraId="7B2751EF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Network diagram </w:t>
      </w:r>
    </w:p>
    <w:p w14:paraId="2E7F3377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Device inventory </w:t>
      </w:r>
    </w:p>
    <w:p w14:paraId="60E61699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IP address documentation </w:t>
      </w:r>
    </w:p>
    <w:p w14:paraId="75FDD886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Administrative credentials </w:t>
      </w:r>
    </w:p>
    <w:p w14:paraId="266890EE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Backup procedures </w:t>
      </w:r>
    </w:p>
    <w:p w14:paraId="148CC4DE" w14:textId="77777777" w:rsidR="0086575B" w:rsidRPr="0086575B" w:rsidRDefault="0086575B" w:rsidP="0086575B">
      <w:pPr>
        <w:numPr>
          <w:ilvl w:val="0"/>
          <w:numId w:val="40"/>
        </w:numPr>
        <w:spacing w:after="0"/>
      </w:pPr>
      <w:r w:rsidRPr="0086575B">
        <w:t xml:space="preserve">Recovery documentation </w:t>
      </w:r>
    </w:p>
    <w:p w14:paraId="4217423F" w14:textId="23F51321" w:rsidR="0086575B" w:rsidRDefault="0086575B" w:rsidP="0086575B">
      <w:pPr>
        <w:numPr>
          <w:ilvl w:val="0"/>
          <w:numId w:val="40"/>
        </w:numPr>
        <w:spacing w:after="0"/>
      </w:pPr>
      <w:r w:rsidRPr="0086575B">
        <w:t>Basic staff orientation</w:t>
      </w:r>
    </w:p>
    <w:p w14:paraId="2278224F" w14:textId="77777777" w:rsidR="0086575B" w:rsidRDefault="0086575B" w:rsidP="0086575B">
      <w:pPr>
        <w:pStyle w:val="Heading1"/>
      </w:pPr>
      <w:bookmarkStart w:id="13" w:name="_Toc235790404"/>
      <w:r>
        <w:t>Estimated Timeline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1530"/>
        <w:gridCol w:w="270"/>
      </w:tblGrid>
      <w:tr w:rsidR="0086575B" w14:paraId="64374EFF" w14:textId="77777777" w:rsidTr="00026FDE">
        <w:trPr>
          <w:tblHeader/>
          <w:tblCellSpacing w:w="15" w:type="dxa"/>
        </w:trPr>
        <w:tc>
          <w:tcPr>
            <w:tcW w:w="3285" w:type="dxa"/>
            <w:vAlign w:val="center"/>
            <w:hideMark/>
          </w:tcPr>
          <w:p w14:paraId="75C903F1" w14:textId="77777777" w:rsidR="0086575B" w:rsidRDefault="0086575B" w:rsidP="0086575B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1755" w:type="dxa"/>
            <w:gridSpan w:val="2"/>
            <w:vAlign w:val="center"/>
            <w:hideMark/>
          </w:tcPr>
          <w:p w14:paraId="3BA92D30" w14:textId="5E52872D" w:rsidR="0086575B" w:rsidRDefault="0086575B" w:rsidP="00026FD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Estimated </w:t>
            </w: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ime</w:t>
            </w:r>
          </w:p>
        </w:tc>
      </w:tr>
      <w:tr w:rsidR="0086575B" w14:paraId="6375AF66" w14:textId="77777777" w:rsidTr="00026FD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8DE6E32" w14:textId="77777777" w:rsidR="0086575B" w:rsidRDefault="0086575B">
            <w:r>
              <w:t>Assessment</w:t>
            </w:r>
          </w:p>
        </w:tc>
        <w:tc>
          <w:tcPr>
            <w:tcW w:w="1755" w:type="dxa"/>
            <w:gridSpan w:val="2"/>
            <w:vAlign w:val="center"/>
            <w:hideMark/>
          </w:tcPr>
          <w:p w14:paraId="48363AAC" w14:textId="77777777" w:rsidR="0086575B" w:rsidRDefault="0086575B" w:rsidP="00026FDE">
            <w:r>
              <w:t>1 Day</w:t>
            </w:r>
          </w:p>
        </w:tc>
      </w:tr>
      <w:tr w:rsidR="0086575B" w14:paraId="18935751" w14:textId="77777777" w:rsidTr="00026FD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34D6D0DE" w14:textId="77777777" w:rsidR="0086575B" w:rsidRDefault="0086575B">
            <w:r>
              <w:t>Network Deployment</w:t>
            </w:r>
          </w:p>
        </w:tc>
        <w:tc>
          <w:tcPr>
            <w:tcW w:w="1755" w:type="dxa"/>
            <w:gridSpan w:val="2"/>
            <w:vAlign w:val="center"/>
            <w:hideMark/>
          </w:tcPr>
          <w:p w14:paraId="3017B54F" w14:textId="77777777" w:rsidR="0086575B" w:rsidRDefault="0086575B" w:rsidP="00026FDE">
            <w:r>
              <w:t>1–2 Days</w:t>
            </w:r>
          </w:p>
        </w:tc>
      </w:tr>
      <w:tr w:rsidR="0086575B" w14:paraId="0C2A9C55" w14:textId="77777777" w:rsidTr="00026FDE">
        <w:trPr>
          <w:trHeight w:val="44"/>
          <w:tblCellSpacing w:w="15" w:type="dxa"/>
        </w:trPr>
        <w:tc>
          <w:tcPr>
            <w:tcW w:w="3285" w:type="dxa"/>
            <w:vAlign w:val="center"/>
            <w:hideMark/>
          </w:tcPr>
          <w:p w14:paraId="67897A11" w14:textId="77777777" w:rsidR="0086575B" w:rsidRDefault="0086575B">
            <w:r>
              <w:t>Server Configuration</w:t>
            </w:r>
          </w:p>
        </w:tc>
        <w:tc>
          <w:tcPr>
            <w:tcW w:w="1755" w:type="dxa"/>
            <w:gridSpan w:val="2"/>
            <w:vAlign w:val="center"/>
            <w:hideMark/>
          </w:tcPr>
          <w:p w14:paraId="201CCE7F" w14:textId="77777777" w:rsidR="0086575B" w:rsidRDefault="0086575B" w:rsidP="00026FDE">
            <w:r>
              <w:t>1 Day</w:t>
            </w:r>
          </w:p>
        </w:tc>
      </w:tr>
      <w:tr w:rsidR="0086575B" w14:paraId="0CCC88AA" w14:textId="77777777" w:rsidTr="00026FDE">
        <w:trPr>
          <w:tblCellSpacing w:w="15" w:type="dxa"/>
        </w:trPr>
        <w:tc>
          <w:tcPr>
            <w:tcW w:w="3285" w:type="dxa"/>
            <w:vAlign w:val="center"/>
            <w:hideMark/>
          </w:tcPr>
          <w:p w14:paraId="59BC1336" w14:textId="77777777" w:rsidR="0086575B" w:rsidRDefault="0086575B">
            <w:r>
              <w:t>Data Migration</w:t>
            </w:r>
          </w:p>
        </w:tc>
        <w:tc>
          <w:tcPr>
            <w:tcW w:w="1755" w:type="dxa"/>
            <w:gridSpan w:val="2"/>
            <w:vAlign w:val="center"/>
            <w:hideMark/>
          </w:tcPr>
          <w:p w14:paraId="1F39F083" w14:textId="77777777" w:rsidR="0086575B" w:rsidRDefault="0086575B" w:rsidP="00026FDE">
            <w:r>
              <w:t>1–3 Days</w:t>
            </w:r>
          </w:p>
        </w:tc>
      </w:tr>
      <w:tr w:rsidR="0086575B" w14:paraId="757326A9" w14:textId="77777777" w:rsidTr="00026FDE">
        <w:trPr>
          <w:gridAfter w:val="1"/>
          <w:wAfter w:w="225" w:type="dxa"/>
          <w:tblCellSpacing w:w="15" w:type="dxa"/>
        </w:trPr>
        <w:tc>
          <w:tcPr>
            <w:tcW w:w="3285" w:type="dxa"/>
            <w:vAlign w:val="center"/>
            <w:hideMark/>
          </w:tcPr>
          <w:p w14:paraId="1DA3A8A4" w14:textId="77777777" w:rsidR="0086575B" w:rsidRDefault="0086575B">
            <w:r>
              <w:t>Testing &amp; Validation</w:t>
            </w:r>
          </w:p>
        </w:tc>
        <w:tc>
          <w:tcPr>
            <w:tcW w:w="1500" w:type="dxa"/>
            <w:vAlign w:val="center"/>
            <w:hideMark/>
          </w:tcPr>
          <w:p w14:paraId="2A896EFA" w14:textId="77777777" w:rsidR="0086575B" w:rsidRDefault="0086575B" w:rsidP="00026FDE">
            <w:r>
              <w:t>1 Day</w:t>
            </w:r>
          </w:p>
        </w:tc>
      </w:tr>
      <w:tr w:rsidR="0086575B" w14:paraId="59A5BE30" w14:textId="77777777" w:rsidTr="00026FDE">
        <w:trPr>
          <w:gridAfter w:val="1"/>
          <w:wAfter w:w="225" w:type="dxa"/>
          <w:tblCellSpacing w:w="15" w:type="dxa"/>
        </w:trPr>
        <w:tc>
          <w:tcPr>
            <w:tcW w:w="3285" w:type="dxa"/>
            <w:vAlign w:val="center"/>
            <w:hideMark/>
          </w:tcPr>
          <w:p w14:paraId="5D9F2A49" w14:textId="77777777" w:rsidR="0086575B" w:rsidRDefault="0086575B">
            <w:r>
              <w:t>Documentation &amp; Training</w:t>
            </w:r>
          </w:p>
        </w:tc>
        <w:tc>
          <w:tcPr>
            <w:tcW w:w="1500" w:type="dxa"/>
            <w:vAlign w:val="center"/>
            <w:hideMark/>
          </w:tcPr>
          <w:p w14:paraId="3E262D54" w14:textId="77777777" w:rsidR="0086575B" w:rsidRDefault="0086575B" w:rsidP="00026FDE">
            <w:r>
              <w:t>1 Day</w:t>
            </w:r>
          </w:p>
        </w:tc>
      </w:tr>
    </w:tbl>
    <w:p w14:paraId="467E2D00" w14:textId="77777777" w:rsidR="0086575B" w:rsidRPr="00026FDE" w:rsidRDefault="0086575B" w:rsidP="0086575B">
      <w:pPr>
        <w:pStyle w:val="NormalWeb"/>
        <w:rPr>
          <w:b/>
          <w:bCs/>
        </w:rPr>
      </w:pPr>
      <w:r>
        <w:rPr>
          <w:rStyle w:val="Strong"/>
        </w:rPr>
        <w:t>Estimated Total Duration:</w:t>
      </w:r>
      <w:r>
        <w:t xml:space="preserve"> </w:t>
      </w:r>
      <w:r w:rsidRPr="00026FDE">
        <w:rPr>
          <w:rStyle w:val="Strong"/>
          <w:b w:val="0"/>
          <w:bCs w:val="0"/>
        </w:rPr>
        <w:t>5–8 Business Days</w:t>
      </w:r>
    </w:p>
    <w:p w14:paraId="74B73988" w14:textId="77777777" w:rsidR="00026FDE" w:rsidRPr="00026FDE" w:rsidRDefault="00026FDE" w:rsidP="00026FDE">
      <w:pPr>
        <w:pStyle w:val="Heading1"/>
      </w:pPr>
      <w:bookmarkStart w:id="14" w:name="_Toc235790405"/>
      <w:r w:rsidRPr="00026FDE">
        <w:t>Deliverables</w:t>
      </w:r>
      <w:bookmarkEnd w:id="14"/>
    </w:p>
    <w:p w14:paraId="3426FCAF" w14:textId="77777777" w:rsidR="00026FDE" w:rsidRPr="00026FDE" w:rsidRDefault="00026FDE" w:rsidP="00026FDE">
      <w:pPr>
        <w:spacing w:after="0"/>
      </w:pPr>
      <w:r w:rsidRPr="00026FDE">
        <w:t>Upon completion, the library will receive:</w:t>
      </w:r>
    </w:p>
    <w:p w14:paraId="56B89D2A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Modern network infrastructure </w:t>
      </w:r>
    </w:p>
    <w:p w14:paraId="03723B10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Centralized file storage </w:t>
      </w:r>
    </w:p>
    <w:p w14:paraId="50509061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Cloud-integrated backup system </w:t>
      </w:r>
    </w:p>
    <w:p w14:paraId="3DBFC297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Secure user management </w:t>
      </w:r>
    </w:p>
    <w:p w14:paraId="0098DD2C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Fully configured server </w:t>
      </w:r>
    </w:p>
    <w:p w14:paraId="03698AF3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Backup and disaster recovery solution </w:t>
      </w:r>
    </w:p>
    <w:p w14:paraId="030434F8" w14:textId="77777777" w:rsidR="00026FDE" w:rsidRPr="00026FDE" w:rsidRDefault="00026FDE" w:rsidP="00026FDE">
      <w:pPr>
        <w:numPr>
          <w:ilvl w:val="0"/>
          <w:numId w:val="41"/>
        </w:numPr>
        <w:spacing w:after="0"/>
      </w:pPr>
      <w:r w:rsidRPr="00026FDE">
        <w:t xml:space="preserve">Complete documentation package </w:t>
      </w:r>
    </w:p>
    <w:p w14:paraId="5370BEE7" w14:textId="77777777" w:rsidR="00026FDE" w:rsidRDefault="00026FDE" w:rsidP="00026FDE">
      <w:pPr>
        <w:numPr>
          <w:ilvl w:val="0"/>
          <w:numId w:val="41"/>
        </w:numPr>
        <w:spacing w:after="0"/>
      </w:pPr>
      <w:r w:rsidRPr="00026FDE">
        <w:t>Staff orientation and knowledge transfer</w:t>
      </w:r>
    </w:p>
    <w:p w14:paraId="01CE5C77" w14:textId="77777777" w:rsidR="00026FDE" w:rsidRPr="00026FDE" w:rsidRDefault="00026FDE" w:rsidP="00026FDE">
      <w:pPr>
        <w:pStyle w:val="Heading1"/>
      </w:pPr>
      <w:bookmarkStart w:id="15" w:name="_Toc235790406"/>
      <w:r w:rsidRPr="00026FDE">
        <w:t>Optional Managed IT Services</w:t>
      </w:r>
      <w:bookmarkEnd w:id="15"/>
    </w:p>
    <w:p w14:paraId="64BDF082" w14:textId="77777777" w:rsidR="00026FDE" w:rsidRPr="00026FDE" w:rsidRDefault="00026FDE" w:rsidP="00026FDE">
      <w:pPr>
        <w:spacing w:after="0"/>
      </w:pPr>
      <w:r w:rsidRPr="00026FDE">
        <w:t>LANZAR can provide ongoing support through a monthly service agreement, including:</w:t>
      </w:r>
    </w:p>
    <w:p w14:paraId="65C09CAB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Remote monitoring </w:t>
      </w:r>
    </w:p>
    <w:p w14:paraId="29473D1D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Software and security updates </w:t>
      </w:r>
    </w:p>
    <w:p w14:paraId="2D005814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Backup monitoring </w:t>
      </w:r>
    </w:p>
    <w:p w14:paraId="013FC93E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Priority technical support </w:t>
      </w:r>
    </w:p>
    <w:p w14:paraId="0717F810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Preventative maintenance </w:t>
      </w:r>
    </w:p>
    <w:p w14:paraId="3D943B8E" w14:textId="77777777" w:rsidR="00026FDE" w:rsidRP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Quarterly infrastructure reviews </w:t>
      </w:r>
    </w:p>
    <w:p w14:paraId="7ABD8F56" w14:textId="77777777" w:rsidR="00026FDE" w:rsidRDefault="00026FDE" w:rsidP="00026FDE">
      <w:pPr>
        <w:numPr>
          <w:ilvl w:val="0"/>
          <w:numId w:val="42"/>
        </w:numPr>
        <w:spacing w:after="0"/>
      </w:pPr>
      <w:r w:rsidRPr="00026FDE">
        <w:t xml:space="preserve">Remote troubleshooting </w:t>
      </w:r>
    </w:p>
    <w:p w14:paraId="00279C33" w14:textId="77777777" w:rsidR="00026FDE" w:rsidRPr="00026FDE" w:rsidRDefault="00026FDE" w:rsidP="00026FDE">
      <w:pPr>
        <w:pStyle w:val="Heading1"/>
      </w:pPr>
      <w:bookmarkStart w:id="16" w:name="_Toc235790407"/>
      <w:r w:rsidRPr="00026FDE">
        <w:t>Assumptions</w:t>
      </w:r>
      <w:bookmarkEnd w:id="16"/>
    </w:p>
    <w:p w14:paraId="0A9FF34C" w14:textId="77777777" w:rsidR="00026FDE" w:rsidRPr="00026FDE" w:rsidRDefault="00026FDE" w:rsidP="00026FDE">
      <w:pPr>
        <w:spacing w:after="0"/>
      </w:pPr>
      <w:r w:rsidRPr="00026FDE">
        <w:t>This proposal assumes:</w:t>
      </w:r>
    </w:p>
    <w:p w14:paraId="354568E1" w14:textId="77777777" w:rsidR="00026FDE" w:rsidRPr="00026FDE" w:rsidRDefault="00026FDE" w:rsidP="00026FDE">
      <w:pPr>
        <w:numPr>
          <w:ilvl w:val="0"/>
          <w:numId w:val="43"/>
        </w:numPr>
        <w:spacing w:after="0"/>
      </w:pPr>
      <w:r w:rsidRPr="00026FDE">
        <w:t xml:space="preserve">Existing hardware is functional unless otherwise noted during assessment. </w:t>
      </w:r>
    </w:p>
    <w:p w14:paraId="42D53F6B" w14:textId="77777777" w:rsidR="00026FDE" w:rsidRPr="00026FDE" w:rsidRDefault="00026FDE" w:rsidP="00026FDE">
      <w:pPr>
        <w:numPr>
          <w:ilvl w:val="0"/>
          <w:numId w:val="43"/>
        </w:numPr>
        <w:spacing w:after="0"/>
      </w:pPr>
      <w:r w:rsidRPr="00026FDE">
        <w:t xml:space="preserve">Internet service is available and adequate for cloud integration. </w:t>
      </w:r>
    </w:p>
    <w:p w14:paraId="09EEC59A" w14:textId="77777777" w:rsidR="00026FDE" w:rsidRPr="00026FDE" w:rsidRDefault="00026FDE" w:rsidP="00026FDE">
      <w:pPr>
        <w:numPr>
          <w:ilvl w:val="0"/>
          <w:numId w:val="43"/>
        </w:numPr>
        <w:spacing w:after="0"/>
      </w:pPr>
      <w:r w:rsidRPr="00026FDE">
        <w:t xml:space="preserve">Any additional hardware or software licensing required beyond the current environment will be quoted separately. </w:t>
      </w:r>
    </w:p>
    <w:p w14:paraId="281F58F3" w14:textId="77777777" w:rsidR="00026FDE" w:rsidRPr="00026FDE" w:rsidRDefault="00026FDE" w:rsidP="00026FDE">
      <w:pPr>
        <w:numPr>
          <w:ilvl w:val="0"/>
          <w:numId w:val="43"/>
        </w:numPr>
        <w:spacing w:after="0"/>
      </w:pPr>
      <w:r w:rsidRPr="00026FDE">
        <w:t>Project scheduling will be coordinated with library staff to minimize operational disruption.</w:t>
      </w:r>
    </w:p>
    <w:p w14:paraId="09032489" w14:textId="72330435" w:rsidR="00026FDE" w:rsidRPr="00026FDE" w:rsidRDefault="00026FDE" w:rsidP="00026FDE">
      <w:pPr>
        <w:pStyle w:val="Heading1"/>
      </w:pPr>
      <w:bookmarkStart w:id="17" w:name="_Toc235790408"/>
      <w:r>
        <w:t>Pricing</w:t>
      </w:r>
      <w:bookmarkEnd w:id="17"/>
    </w:p>
    <w:p w14:paraId="4A9B7B4D" w14:textId="77777777" w:rsidR="00026FDE" w:rsidRPr="00026FDE" w:rsidRDefault="00026FDE" w:rsidP="00026FDE">
      <w:pPr>
        <w:spacing w:after="0"/>
      </w:pPr>
      <w:r w:rsidRPr="00026FDE">
        <w:t>LANZAR provides professional IT consulting and implementation services at the following rate: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1"/>
        <w:gridCol w:w="1393"/>
      </w:tblGrid>
      <w:tr w:rsidR="00026FDE" w:rsidRPr="00026FDE" w14:paraId="1937D55D" w14:textId="77777777" w:rsidTr="00026FDE">
        <w:trPr>
          <w:trHeight w:val="210"/>
          <w:tblHeader/>
          <w:tblCellSpacing w:w="15" w:type="dxa"/>
        </w:trPr>
        <w:tc>
          <w:tcPr>
            <w:tcW w:w="4306" w:type="dxa"/>
            <w:vAlign w:val="center"/>
            <w:hideMark/>
          </w:tcPr>
          <w:p w14:paraId="49D61A3B" w14:textId="77777777" w:rsidR="00026FDE" w:rsidRPr="00026FDE" w:rsidRDefault="00026FDE" w:rsidP="00026FDE">
            <w:pPr>
              <w:spacing w:after="0"/>
              <w:rPr>
                <w:b/>
                <w:bCs/>
              </w:rPr>
            </w:pPr>
            <w:r w:rsidRPr="00026FDE">
              <w:rPr>
                <w:b/>
                <w:bCs/>
              </w:rPr>
              <w:t>Service</w:t>
            </w:r>
          </w:p>
        </w:tc>
        <w:tc>
          <w:tcPr>
            <w:tcW w:w="1348" w:type="dxa"/>
            <w:vAlign w:val="center"/>
            <w:hideMark/>
          </w:tcPr>
          <w:p w14:paraId="35B91A6F" w14:textId="77777777" w:rsidR="00026FDE" w:rsidRPr="00026FDE" w:rsidRDefault="00026FDE" w:rsidP="00026FDE">
            <w:pPr>
              <w:spacing w:after="0"/>
              <w:rPr>
                <w:b/>
                <w:bCs/>
              </w:rPr>
            </w:pPr>
            <w:r w:rsidRPr="00026FDE">
              <w:rPr>
                <w:b/>
                <w:bCs/>
              </w:rPr>
              <w:t>Rate</w:t>
            </w:r>
          </w:p>
        </w:tc>
      </w:tr>
      <w:tr w:rsidR="00026FDE" w:rsidRPr="00026FDE" w14:paraId="0747FF4F" w14:textId="77777777" w:rsidTr="00026FDE">
        <w:trPr>
          <w:trHeight w:val="202"/>
          <w:tblCellSpacing w:w="15" w:type="dxa"/>
        </w:trPr>
        <w:tc>
          <w:tcPr>
            <w:tcW w:w="4306" w:type="dxa"/>
            <w:vAlign w:val="center"/>
            <w:hideMark/>
          </w:tcPr>
          <w:p w14:paraId="0E011DBD" w14:textId="77777777" w:rsidR="00026FDE" w:rsidRPr="00026FDE" w:rsidRDefault="00026FDE" w:rsidP="00026FDE">
            <w:pPr>
              <w:spacing w:after="0"/>
            </w:pPr>
            <w:r w:rsidRPr="00026FDE">
              <w:t>IT Consulting &amp; Infrastructure Services</w:t>
            </w:r>
          </w:p>
        </w:tc>
        <w:tc>
          <w:tcPr>
            <w:tcW w:w="1348" w:type="dxa"/>
            <w:vAlign w:val="center"/>
            <w:hideMark/>
          </w:tcPr>
          <w:p w14:paraId="5BDEA40A" w14:textId="77777777" w:rsidR="00026FDE" w:rsidRPr="00026FDE" w:rsidRDefault="00026FDE" w:rsidP="00026FDE">
            <w:pPr>
              <w:spacing w:after="0"/>
            </w:pPr>
            <w:r w:rsidRPr="00026FDE">
              <w:rPr>
                <w:b/>
                <w:bCs/>
              </w:rPr>
              <w:t>$89.00/hour</w:t>
            </w:r>
          </w:p>
        </w:tc>
      </w:tr>
      <w:tr w:rsidR="00026FDE" w:rsidRPr="00026FDE" w14:paraId="09F44C84" w14:textId="77777777" w:rsidTr="00026FDE">
        <w:trPr>
          <w:trHeight w:val="405"/>
          <w:tblCellSpacing w:w="15" w:type="dxa"/>
        </w:trPr>
        <w:tc>
          <w:tcPr>
            <w:tcW w:w="4306" w:type="dxa"/>
            <w:vAlign w:val="center"/>
          </w:tcPr>
          <w:p w14:paraId="1C9C2AB8" w14:textId="77777777" w:rsidR="00026FDE" w:rsidRPr="00026FDE" w:rsidRDefault="00026FDE" w:rsidP="00026FDE">
            <w:pPr>
              <w:spacing w:after="0"/>
            </w:pPr>
          </w:p>
        </w:tc>
        <w:tc>
          <w:tcPr>
            <w:tcW w:w="1348" w:type="dxa"/>
            <w:vAlign w:val="center"/>
          </w:tcPr>
          <w:p w14:paraId="2E1F8313" w14:textId="77777777" w:rsidR="00026FDE" w:rsidRPr="00026FDE" w:rsidRDefault="00026FDE" w:rsidP="00026FDE">
            <w:pPr>
              <w:spacing w:after="0"/>
              <w:rPr>
                <w:b/>
                <w:bCs/>
              </w:rPr>
            </w:pPr>
          </w:p>
        </w:tc>
      </w:tr>
    </w:tbl>
    <w:p w14:paraId="16D3B3A7" w14:textId="77777777" w:rsidR="00026FDE" w:rsidRPr="00026FDE" w:rsidRDefault="00026FDE" w:rsidP="00026FDE">
      <w:pPr>
        <w:spacing w:after="0"/>
      </w:pPr>
      <w:r w:rsidRPr="00026FDE">
        <w:t>Services billed at the standard hourly rate include:</w:t>
      </w:r>
    </w:p>
    <w:p w14:paraId="529FCD6E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Infrastructure assessment </w:t>
      </w:r>
    </w:p>
    <w:p w14:paraId="5798E4E7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Network design and implementation </w:t>
      </w:r>
    </w:p>
    <w:p w14:paraId="1F9259FF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Server installation and configuration </w:t>
      </w:r>
    </w:p>
    <w:p w14:paraId="4C934A93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Cloud storage integration </w:t>
      </w:r>
    </w:p>
    <w:p w14:paraId="49A0D96B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Data migration </w:t>
      </w:r>
    </w:p>
    <w:p w14:paraId="3AC1CCEA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Security configuration </w:t>
      </w:r>
    </w:p>
    <w:p w14:paraId="37DF0E31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System testing </w:t>
      </w:r>
    </w:p>
    <w:p w14:paraId="033037D5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Documentation </w:t>
      </w:r>
    </w:p>
    <w:p w14:paraId="6BDAAB89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Staff orientation and training </w:t>
      </w:r>
    </w:p>
    <w:p w14:paraId="3EF399B6" w14:textId="77777777" w:rsidR="00026FDE" w:rsidRPr="00026FDE" w:rsidRDefault="00026FDE" w:rsidP="00026FDE">
      <w:pPr>
        <w:numPr>
          <w:ilvl w:val="0"/>
          <w:numId w:val="44"/>
        </w:numPr>
        <w:spacing w:after="0"/>
      </w:pPr>
      <w:r w:rsidRPr="00026FDE">
        <w:t xml:space="preserve">Post-deployment support </w:t>
      </w:r>
    </w:p>
    <w:p w14:paraId="380C3112" w14:textId="066C2CB0" w:rsidR="00026FDE" w:rsidRDefault="00026FDE" w:rsidP="00026FDE">
      <w:pPr>
        <w:spacing w:after="0"/>
        <w:rPr>
          <w:b/>
          <w:bCs/>
        </w:rPr>
      </w:pPr>
      <w:r w:rsidRPr="00026FDE">
        <w:rPr>
          <w:b/>
          <w:bCs/>
        </w:rPr>
        <w:t>Additional hardware, software licensing, cloud service subscriptions, or third-party products required for the project will be quoted separately and are not included in the hourly service rate.</w:t>
      </w:r>
    </w:p>
    <w:p w14:paraId="57D46C38" w14:textId="77777777" w:rsidR="00026FDE" w:rsidRPr="00026FDE" w:rsidRDefault="00026FDE" w:rsidP="00026FDE">
      <w:pPr>
        <w:pStyle w:val="Heading1"/>
      </w:pPr>
      <w:bookmarkStart w:id="18" w:name="_Toc235790409"/>
      <w:r w:rsidRPr="00026FDE">
        <w:t>Why LANZAR</w:t>
      </w:r>
      <w:bookmarkEnd w:id="18"/>
    </w:p>
    <w:p w14:paraId="0B4896E2" w14:textId="77777777" w:rsidR="00026FDE" w:rsidRPr="00026FDE" w:rsidRDefault="00026FDE" w:rsidP="00026FDE">
      <w:pPr>
        <w:spacing w:after="0"/>
      </w:pPr>
      <w:r w:rsidRPr="00026FDE">
        <w:t>LANZAR specializes in practical, scalable technology solutions for organizations that need reliable infrastructure without unnecessary complexity. Our approach emphasizes thoughtful planning, transparent communication, and long-term maintainability. Every deployment is designed with security, documentation, and future growth in mind, ensuring the technology continues to serve the organization well beyond the initial implementation.</w:t>
      </w:r>
    </w:p>
    <w:p w14:paraId="4C6E90C2" w14:textId="77777777" w:rsidR="00026FDE" w:rsidRPr="00026FDE" w:rsidRDefault="00026FDE" w:rsidP="00026FDE">
      <w:pPr>
        <w:spacing w:after="0"/>
      </w:pPr>
    </w:p>
    <w:p w14:paraId="19547FA2" w14:textId="77777777" w:rsidR="0086575B" w:rsidRPr="0086575B" w:rsidRDefault="0086575B" w:rsidP="0086575B">
      <w:pPr>
        <w:spacing w:after="0"/>
      </w:pPr>
    </w:p>
    <w:p w14:paraId="040ABB41" w14:textId="77777777" w:rsidR="0086575B" w:rsidRPr="0086575B" w:rsidRDefault="0086575B" w:rsidP="0086575B">
      <w:pPr>
        <w:spacing w:after="0"/>
      </w:pPr>
    </w:p>
    <w:p w14:paraId="3E2B3E04" w14:textId="77777777" w:rsidR="009868D3" w:rsidRDefault="009868D3" w:rsidP="009868D3">
      <w:pPr>
        <w:spacing w:after="0"/>
      </w:pPr>
    </w:p>
    <w:p w14:paraId="6CEBE23C" w14:textId="30530857" w:rsidR="009868D3" w:rsidRDefault="009868D3">
      <w:r>
        <w:br w:type="page"/>
      </w:r>
    </w:p>
    <w:p w14:paraId="0A8104CC" w14:textId="77777777" w:rsidR="00026FDE" w:rsidRPr="00026FDE" w:rsidRDefault="00026FDE" w:rsidP="00033D60">
      <w:pPr>
        <w:pStyle w:val="Heading1"/>
      </w:pPr>
      <w:bookmarkStart w:id="19" w:name="_Toc235790410"/>
      <w:r w:rsidRPr="00026FDE">
        <w:t>Acceptance</w:t>
      </w:r>
      <w:bookmarkEnd w:id="19"/>
    </w:p>
    <w:p w14:paraId="12A1B82A" w14:textId="77777777" w:rsidR="00026FDE" w:rsidRPr="00026FDE" w:rsidRDefault="00026FDE" w:rsidP="00026FDE">
      <w:pPr>
        <w:spacing w:after="0"/>
      </w:pPr>
      <w:r w:rsidRPr="00026FDE">
        <w:t>Upon approval, LANZAR will coordinate a detailed site assessment and project schedule with library staff to begin implementation.</w:t>
      </w:r>
    </w:p>
    <w:p w14:paraId="7C73C4D9" w14:textId="77777777" w:rsidR="009868D3" w:rsidRDefault="009868D3" w:rsidP="009868D3">
      <w:pPr>
        <w:spacing w:after="0"/>
      </w:pPr>
    </w:p>
    <w:p w14:paraId="206389FD" w14:textId="77777777" w:rsidR="009868D3" w:rsidRPr="009868D3" w:rsidRDefault="009868D3" w:rsidP="009868D3">
      <w:pPr>
        <w:spacing w:after="0"/>
      </w:pPr>
    </w:p>
    <w:p w14:paraId="0A28DFE6" w14:textId="49784B98" w:rsidR="00473F2F" w:rsidRPr="00473F2F" w:rsidRDefault="00473F2F" w:rsidP="00473F2F">
      <w:pPr>
        <w:spacing w:after="0"/>
        <w:rPr>
          <w:b/>
          <w:bCs/>
        </w:rPr>
      </w:pPr>
      <w:r w:rsidRPr="00473F2F">
        <w:rPr>
          <w:b/>
          <w:bCs/>
        </w:rPr>
        <w:t>Accepted By</w:t>
      </w:r>
      <w:r>
        <w:rPr>
          <w:b/>
          <w:bCs/>
        </w:rPr>
        <w:t>:</w:t>
      </w:r>
    </w:p>
    <w:p w14:paraId="5D22396B" w14:textId="77777777" w:rsidR="00473F2F" w:rsidRDefault="00473F2F" w:rsidP="00473F2F">
      <w:pPr>
        <w:spacing w:after="0"/>
      </w:pPr>
    </w:p>
    <w:p w14:paraId="0501A6ED" w14:textId="77777777" w:rsidR="00473F2F" w:rsidRDefault="00473F2F" w:rsidP="00473F2F">
      <w:pPr>
        <w:spacing w:after="0"/>
      </w:pPr>
    </w:p>
    <w:p w14:paraId="2B6D788A" w14:textId="77777777" w:rsidR="00473F2F" w:rsidRDefault="00473F2F" w:rsidP="00473F2F">
      <w:pPr>
        <w:spacing w:after="0"/>
      </w:pPr>
      <w:r>
        <w:t>Signature: ________________________________________________ Date: ____________________</w:t>
      </w:r>
    </w:p>
    <w:p w14:paraId="21B60094" w14:textId="575BC64B" w:rsidR="00473F2F" w:rsidRDefault="00026FDE" w:rsidP="00473F2F">
      <w:pPr>
        <w:spacing w:after="0"/>
      </w:pPr>
      <w:r>
        <w:t>Name (Print):</w:t>
      </w:r>
    </w:p>
    <w:p w14:paraId="67411872" w14:textId="77777777" w:rsidR="00473F2F" w:rsidRDefault="00473F2F" w:rsidP="00473F2F">
      <w:pPr>
        <w:spacing w:after="0"/>
      </w:pPr>
    </w:p>
    <w:p w14:paraId="4753C899" w14:textId="77777777" w:rsidR="00473F2F" w:rsidRPr="00473F2F" w:rsidRDefault="00473F2F" w:rsidP="00473F2F">
      <w:pPr>
        <w:spacing w:after="0"/>
        <w:rPr>
          <w:b/>
          <w:bCs/>
        </w:rPr>
      </w:pPr>
      <w:r w:rsidRPr="00473F2F">
        <w:rPr>
          <w:b/>
          <w:bCs/>
        </w:rPr>
        <w:t>Prepared By</w:t>
      </w:r>
      <w:r>
        <w:rPr>
          <w:b/>
          <w:bCs/>
        </w:rPr>
        <w:t>:</w:t>
      </w:r>
      <w:r w:rsidRPr="00473F2F">
        <w:rPr>
          <w:b/>
          <w:bCs/>
        </w:rPr>
        <w:t xml:space="preserve"> </w:t>
      </w:r>
    </w:p>
    <w:p w14:paraId="744360BB" w14:textId="77777777" w:rsidR="00473F2F" w:rsidRDefault="00473F2F" w:rsidP="00473F2F">
      <w:pPr>
        <w:spacing w:after="0"/>
      </w:pPr>
    </w:p>
    <w:p w14:paraId="57E2ED41" w14:textId="77777777" w:rsidR="00473F2F" w:rsidRDefault="00473F2F" w:rsidP="00473F2F">
      <w:pPr>
        <w:spacing w:after="0"/>
      </w:pPr>
    </w:p>
    <w:p w14:paraId="37B4B240" w14:textId="77777777" w:rsidR="00473F2F" w:rsidRDefault="00473F2F" w:rsidP="00473F2F">
      <w:pPr>
        <w:spacing w:after="0"/>
      </w:pPr>
      <w:r>
        <w:t>Signature: ________________________________________________ Date: ____________________</w:t>
      </w:r>
    </w:p>
    <w:p w14:paraId="060FE7D5" w14:textId="77777777" w:rsidR="00BE518F" w:rsidRDefault="00BE518F" w:rsidP="00BE518F">
      <w:pPr>
        <w:spacing w:after="0"/>
      </w:pPr>
      <w:r w:rsidRPr="00BE518F">
        <w:t xml:space="preserve">Jonathan Scott </w:t>
      </w:r>
    </w:p>
    <w:p w14:paraId="742059BE" w14:textId="77777777" w:rsidR="00BE518F" w:rsidRDefault="00BE518F" w:rsidP="00BE518F">
      <w:pPr>
        <w:spacing w:after="0"/>
      </w:pPr>
      <w:r w:rsidRPr="00BE518F">
        <w:t xml:space="preserve">Founder &amp; IT Consultant </w:t>
      </w:r>
    </w:p>
    <w:p w14:paraId="16F81BAA" w14:textId="77777777" w:rsidR="00BE518F" w:rsidRDefault="00BE518F" w:rsidP="00BE518F">
      <w:pPr>
        <w:spacing w:after="0"/>
      </w:pPr>
      <w:r w:rsidRPr="00BE518F">
        <w:t xml:space="preserve">LANZAR IT </w:t>
      </w:r>
    </w:p>
    <w:p w14:paraId="4552D2BB" w14:textId="188E36B0" w:rsidR="00473F2F" w:rsidRPr="00EA378A" w:rsidRDefault="00BE518F" w:rsidP="00BE518F">
      <w:pPr>
        <w:spacing w:after="0"/>
      </w:pPr>
      <w:hyperlink r:id="rId10" w:history="1">
        <w:r w:rsidRPr="00A06C9B">
          <w:rPr>
            <w:rStyle w:val="Hyperlink"/>
          </w:rPr>
          <w:t>https://</w:t>
        </w:r>
        <w:r w:rsidRPr="00A06C9B">
          <w:rPr>
            <w:rStyle w:val="Hyperlink"/>
          </w:rPr>
          <w:t>it.lanzar.me</w:t>
        </w:r>
      </w:hyperlink>
      <w:r>
        <w:t xml:space="preserve"> </w:t>
      </w:r>
    </w:p>
    <w:sectPr w:rsidR="00473F2F" w:rsidRPr="00EA378A" w:rsidSect="00084881">
      <w:footerReference w:type="defaul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9C49B" w14:textId="77777777" w:rsidR="0091220D" w:rsidRDefault="0091220D" w:rsidP="00F21252">
      <w:pPr>
        <w:spacing w:after="0" w:line="240" w:lineRule="auto"/>
      </w:pPr>
      <w:r>
        <w:separator/>
      </w:r>
    </w:p>
  </w:endnote>
  <w:endnote w:type="continuationSeparator" w:id="0">
    <w:p w14:paraId="55767BF5" w14:textId="77777777" w:rsidR="0091220D" w:rsidRDefault="0091220D" w:rsidP="00F21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EDC66" w14:textId="381E3975" w:rsidR="00F21252" w:rsidRDefault="00F21252" w:rsidP="00F21252">
    <w:pPr>
      <w:pStyle w:val="Footer"/>
      <w:jc w:val="center"/>
    </w:pPr>
    <w:r w:rsidRPr="00F21252">
      <w:t xml:space="preserve">Lanzar | </w:t>
    </w:r>
    <w:r w:rsidR="001847D4" w:rsidRPr="001847D4">
      <w:t>IT Infrastructure • Networking • Cloud Solutions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A0E9A" w14:textId="77777777" w:rsidR="0091220D" w:rsidRDefault="0091220D" w:rsidP="00F21252">
      <w:pPr>
        <w:spacing w:after="0" w:line="240" w:lineRule="auto"/>
      </w:pPr>
      <w:r>
        <w:separator/>
      </w:r>
    </w:p>
  </w:footnote>
  <w:footnote w:type="continuationSeparator" w:id="0">
    <w:p w14:paraId="48B7BBF0" w14:textId="77777777" w:rsidR="0091220D" w:rsidRDefault="0091220D" w:rsidP="00F212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5B5"/>
    <w:multiLevelType w:val="multilevel"/>
    <w:tmpl w:val="8F4E1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F1C44"/>
    <w:multiLevelType w:val="multilevel"/>
    <w:tmpl w:val="0940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772D"/>
    <w:multiLevelType w:val="multilevel"/>
    <w:tmpl w:val="970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D07CB"/>
    <w:multiLevelType w:val="hybridMultilevel"/>
    <w:tmpl w:val="72CC6454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A957D5A"/>
    <w:multiLevelType w:val="multilevel"/>
    <w:tmpl w:val="533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C50F3"/>
    <w:multiLevelType w:val="hybridMultilevel"/>
    <w:tmpl w:val="64AEFCB0"/>
    <w:lvl w:ilvl="0" w:tplc="55A4E4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202E02"/>
    <w:multiLevelType w:val="hybridMultilevel"/>
    <w:tmpl w:val="6406D0BC"/>
    <w:lvl w:ilvl="0" w:tplc="E1980A1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61D4D86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66AC3"/>
    <w:multiLevelType w:val="multilevel"/>
    <w:tmpl w:val="16A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E687D"/>
    <w:multiLevelType w:val="hybridMultilevel"/>
    <w:tmpl w:val="98B0207E"/>
    <w:lvl w:ilvl="0" w:tplc="55A4E4EC">
      <w:numFmt w:val="bullet"/>
      <w:lvlText w:val="•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41D4C"/>
    <w:multiLevelType w:val="multilevel"/>
    <w:tmpl w:val="24A0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1F6"/>
    <w:multiLevelType w:val="multilevel"/>
    <w:tmpl w:val="3356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27E21"/>
    <w:multiLevelType w:val="hybridMultilevel"/>
    <w:tmpl w:val="FC640A74"/>
    <w:lvl w:ilvl="0" w:tplc="9F7A907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F8028D"/>
    <w:multiLevelType w:val="hybridMultilevel"/>
    <w:tmpl w:val="EB8A9800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4" w15:restartNumberingAfterBreak="0">
    <w:nsid w:val="3B643B83"/>
    <w:multiLevelType w:val="hybridMultilevel"/>
    <w:tmpl w:val="B37ACC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CCE7C4A"/>
    <w:multiLevelType w:val="multilevel"/>
    <w:tmpl w:val="DD3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5A56CA"/>
    <w:multiLevelType w:val="multilevel"/>
    <w:tmpl w:val="AFF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D0237"/>
    <w:multiLevelType w:val="multilevel"/>
    <w:tmpl w:val="3CF6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184F6B"/>
    <w:multiLevelType w:val="hybridMultilevel"/>
    <w:tmpl w:val="64DA7482"/>
    <w:lvl w:ilvl="0" w:tplc="1D70AD9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DC1B2C"/>
    <w:multiLevelType w:val="multilevel"/>
    <w:tmpl w:val="5A0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57018"/>
    <w:multiLevelType w:val="multilevel"/>
    <w:tmpl w:val="0FAE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510823"/>
    <w:multiLevelType w:val="hybridMultilevel"/>
    <w:tmpl w:val="50FE78E2"/>
    <w:lvl w:ilvl="0" w:tplc="55A4E4EC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8FB0CFA"/>
    <w:multiLevelType w:val="multilevel"/>
    <w:tmpl w:val="F0B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F2E29"/>
    <w:multiLevelType w:val="hybridMultilevel"/>
    <w:tmpl w:val="0E5EA6DA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4" w15:restartNumberingAfterBreak="0">
    <w:nsid w:val="4BF35D63"/>
    <w:multiLevelType w:val="hybridMultilevel"/>
    <w:tmpl w:val="CAD4B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D729F5"/>
    <w:multiLevelType w:val="multilevel"/>
    <w:tmpl w:val="C0D8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90805"/>
    <w:multiLevelType w:val="multilevel"/>
    <w:tmpl w:val="AD36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487763"/>
    <w:multiLevelType w:val="hybridMultilevel"/>
    <w:tmpl w:val="06D2EDB8"/>
    <w:lvl w:ilvl="0" w:tplc="E1980A1A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19C260D"/>
    <w:multiLevelType w:val="hybridMultilevel"/>
    <w:tmpl w:val="1AB27B94"/>
    <w:lvl w:ilvl="0" w:tplc="6034378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8A5E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66A2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E8157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A369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B8CAF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22685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6071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32213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585169F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B4DD8"/>
    <w:multiLevelType w:val="multilevel"/>
    <w:tmpl w:val="3A58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559DD"/>
    <w:multiLevelType w:val="hybridMultilevel"/>
    <w:tmpl w:val="FD86CA22"/>
    <w:lvl w:ilvl="0" w:tplc="55A4E4EC">
      <w:numFmt w:val="bullet"/>
      <w:lvlText w:val="•"/>
      <w:lvlJc w:val="left"/>
      <w:pPr>
        <w:ind w:left="1485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2" w15:restartNumberingAfterBreak="0">
    <w:nsid w:val="61D320F4"/>
    <w:multiLevelType w:val="multilevel"/>
    <w:tmpl w:val="F69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D475A"/>
    <w:multiLevelType w:val="hybridMultilevel"/>
    <w:tmpl w:val="06D2EDB8"/>
    <w:lvl w:ilvl="0" w:tplc="FFFFFFFF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445694"/>
    <w:multiLevelType w:val="hybridMultilevel"/>
    <w:tmpl w:val="8BD4A764"/>
    <w:lvl w:ilvl="0" w:tplc="55A4E4EC">
      <w:numFmt w:val="bullet"/>
      <w:lvlText w:val="•"/>
      <w:lvlJc w:val="left"/>
      <w:pPr>
        <w:ind w:left="184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9BB7008"/>
    <w:multiLevelType w:val="multilevel"/>
    <w:tmpl w:val="4A6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324484"/>
    <w:multiLevelType w:val="hybridMultilevel"/>
    <w:tmpl w:val="82A477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D06E56"/>
    <w:multiLevelType w:val="hybridMultilevel"/>
    <w:tmpl w:val="5D840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AEC3CA9"/>
    <w:multiLevelType w:val="multilevel"/>
    <w:tmpl w:val="CFA4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E8067B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0E17D5"/>
    <w:multiLevelType w:val="hybridMultilevel"/>
    <w:tmpl w:val="64DA7482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1239AF"/>
    <w:multiLevelType w:val="hybridMultilevel"/>
    <w:tmpl w:val="77465C20"/>
    <w:lvl w:ilvl="0" w:tplc="55A4E4EC">
      <w:numFmt w:val="bullet"/>
      <w:lvlText w:val="•"/>
      <w:lvlJc w:val="left"/>
      <w:pPr>
        <w:ind w:left="112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4372A3"/>
    <w:multiLevelType w:val="multilevel"/>
    <w:tmpl w:val="70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B514E5"/>
    <w:multiLevelType w:val="hybridMultilevel"/>
    <w:tmpl w:val="9170FCEA"/>
    <w:lvl w:ilvl="0" w:tplc="55A4E4EC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83106">
    <w:abstractNumId w:val="28"/>
  </w:num>
  <w:num w:numId="2" w16cid:durableId="442916421">
    <w:abstractNumId w:val="12"/>
  </w:num>
  <w:num w:numId="3" w16cid:durableId="194585908">
    <w:abstractNumId w:val="27"/>
  </w:num>
  <w:num w:numId="4" w16cid:durableId="151334353">
    <w:abstractNumId w:val="33"/>
  </w:num>
  <w:num w:numId="5" w16cid:durableId="73212210">
    <w:abstractNumId w:val="6"/>
  </w:num>
  <w:num w:numId="6" w16cid:durableId="286275364">
    <w:abstractNumId w:val="18"/>
  </w:num>
  <w:num w:numId="7" w16cid:durableId="1366712532">
    <w:abstractNumId w:val="39"/>
  </w:num>
  <w:num w:numId="8" w16cid:durableId="219945110">
    <w:abstractNumId w:val="40"/>
  </w:num>
  <w:num w:numId="9" w16cid:durableId="2137329603">
    <w:abstractNumId w:val="29"/>
  </w:num>
  <w:num w:numId="10" w16cid:durableId="1191533048">
    <w:abstractNumId w:val="7"/>
  </w:num>
  <w:num w:numId="11" w16cid:durableId="1478110133">
    <w:abstractNumId w:val="36"/>
  </w:num>
  <w:num w:numId="12" w16cid:durableId="1975912205">
    <w:abstractNumId w:val="14"/>
  </w:num>
  <w:num w:numId="13" w16cid:durableId="827130114">
    <w:abstractNumId w:val="37"/>
  </w:num>
  <w:num w:numId="14" w16cid:durableId="533807993">
    <w:abstractNumId w:val="24"/>
  </w:num>
  <w:num w:numId="15" w16cid:durableId="339702498">
    <w:abstractNumId w:val="13"/>
  </w:num>
  <w:num w:numId="16" w16cid:durableId="903875698">
    <w:abstractNumId w:val="9"/>
  </w:num>
  <w:num w:numId="17" w16cid:durableId="1238709674">
    <w:abstractNumId w:val="41"/>
  </w:num>
  <w:num w:numId="18" w16cid:durableId="1214152484">
    <w:abstractNumId w:val="34"/>
  </w:num>
  <w:num w:numId="19" w16cid:durableId="716053116">
    <w:abstractNumId w:val="23"/>
  </w:num>
  <w:num w:numId="20" w16cid:durableId="1310286121">
    <w:abstractNumId w:val="5"/>
  </w:num>
  <w:num w:numId="21" w16cid:durableId="1170102705">
    <w:abstractNumId w:val="21"/>
  </w:num>
  <w:num w:numId="22" w16cid:durableId="738207927">
    <w:abstractNumId w:val="3"/>
  </w:num>
  <w:num w:numId="23" w16cid:durableId="967206478">
    <w:abstractNumId w:val="31"/>
  </w:num>
  <w:num w:numId="24" w16cid:durableId="890074452">
    <w:abstractNumId w:val="43"/>
  </w:num>
  <w:num w:numId="25" w16cid:durableId="512694895">
    <w:abstractNumId w:val="0"/>
  </w:num>
  <w:num w:numId="26" w16cid:durableId="106852449">
    <w:abstractNumId w:val="1"/>
  </w:num>
  <w:num w:numId="27" w16cid:durableId="1525821330">
    <w:abstractNumId w:val="4"/>
  </w:num>
  <w:num w:numId="28" w16cid:durableId="1570073141">
    <w:abstractNumId w:val="17"/>
  </w:num>
  <w:num w:numId="29" w16cid:durableId="949898146">
    <w:abstractNumId w:val="20"/>
  </w:num>
  <w:num w:numId="30" w16cid:durableId="1103260541">
    <w:abstractNumId w:val="42"/>
  </w:num>
  <w:num w:numId="31" w16cid:durableId="2025016456">
    <w:abstractNumId w:val="19"/>
  </w:num>
  <w:num w:numId="32" w16cid:durableId="761417728">
    <w:abstractNumId w:val="26"/>
  </w:num>
  <w:num w:numId="33" w16cid:durableId="1951350181">
    <w:abstractNumId w:val="22"/>
  </w:num>
  <w:num w:numId="34" w16cid:durableId="875896803">
    <w:abstractNumId w:val="30"/>
  </w:num>
  <w:num w:numId="35" w16cid:durableId="1876580841">
    <w:abstractNumId w:val="2"/>
  </w:num>
  <w:num w:numId="36" w16cid:durableId="309402259">
    <w:abstractNumId w:val="38"/>
  </w:num>
  <w:num w:numId="37" w16cid:durableId="577401284">
    <w:abstractNumId w:val="11"/>
  </w:num>
  <w:num w:numId="38" w16cid:durableId="1242258480">
    <w:abstractNumId w:val="25"/>
  </w:num>
  <w:num w:numId="39" w16cid:durableId="125784756">
    <w:abstractNumId w:val="32"/>
  </w:num>
  <w:num w:numId="40" w16cid:durableId="1004868111">
    <w:abstractNumId w:val="10"/>
  </w:num>
  <w:num w:numId="41" w16cid:durableId="1637879118">
    <w:abstractNumId w:val="16"/>
  </w:num>
  <w:num w:numId="42" w16cid:durableId="435830642">
    <w:abstractNumId w:val="15"/>
  </w:num>
  <w:num w:numId="43" w16cid:durableId="1610624532">
    <w:abstractNumId w:val="35"/>
  </w:num>
  <w:num w:numId="44" w16cid:durableId="18340321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D3"/>
    <w:rsid w:val="0000216A"/>
    <w:rsid w:val="00013759"/>
    <w:rsid w:val="00026F24"/>
    <w:rsid w:val="00026FDE"/>
    <w:rsid w:val="00033D60"/>
    <w:rsid w:val="00084881"/>
    <w:rsid w:val="00096836"/>
    <w:rsid w:val="00105A9E"/>
    <w:rsid w:val="001847D4"/>
    <w:rsid w:val="002225AA"/>
    <w:rsid w:val="00242B59"/>
    <w:rsid w:val="00350B05"/>
    <w:rsid w:val="00372A55"/>
    <w:rsid w:val="003770C3"/>
    <w:rsid w:val="00397D61"/>
    <w:rsid w:val="003D4610"/>
    <w:rsid w:val="004010F3"/>
    <w:rsid w:val="004178E4"/>
    <w:rsid w:val="004601EC"/>
    <w:rsid w:val="00473F2F"/>
    <w:rsid w:val="004B6673"/>
    <w:rsid w:val="00516C86"/>
    <w:rsid w:val="00533B72"/>
    <w:rsid w:val="0056367F"/>
    <w:rsid w:val="00567C7D"/>
    <w:rsid w:val="006108F3"/>
    <w:rsid w:val="00623C25"/>
    <w:rsid w:val="006975CE"/>
    <w:rsid w:val="006E5497"/>
    <w:rsid w:val="0072636E"/>
    <w:rsid w:val="00730E63"/>
    <w:rsid w:val="00776139"/>
    <w:rsid w:val="00783ED0"/>
    <w:rsid w:val="00784C11"/>
    <w:rsid w:val="0086575B"/>
    <w:rsid w:val="00873E45"/>
    <w:rsid w:val="008F5E88"/>
    <w:rsid w:val="009029F5"/>
    <w:rsid w:val="0091220D"/>
    <w:rsid w:val="00920DC4"/>
    <w:rsid w:val="00936AAB"/>
    <w:rsid w:val="00950A3E"/>
    <w:rsid w:val="00954E26"/>
    <w:rsid w:val="00962D21"/>
    <w:rsid w:val="00975215"/>
    <w:rsid w:val="009868D3"/>
    <w:rsid w:val="009D6EA9"/>
    <w:rsid w:val="009E58CD"/>
    <w:rsid w:val="00A27E02"/>
    <w:rsid w:val="00A33A31"/>
    <w:rsid w:val="00A517CC"/>
    <w:rsid w:val="00A53A58"/>
    <w:rsid w:val="00A703AE"/>
    <w:rsid w:val="00AB211F"/>
    <w:rsid w:val="00AC474B"/>
    <w:rsid w:val="00AD5B77"/>
    <w:rsid w:val="00B1630F"/>
    <w:rsid w:val="00B24205"/>
    <w:rsid w:val="00BC7B96"/>
    <w:rsid w:val="00BE518F"/>
    <w:rsid w:val="00BF12DD"/>
    <w:rsid w:val="00C24EFE"/>
    <w:rsid w:val="00C345B1"/>
    <w:rsid w:val="00C42425"/>
    <w:rsid w:val="00C95452"/>
    <w:rsid w:val="00CD3B50"/>
    <w:rsid w:val="00CE6BA8"/>
    <w:rsid w:val="00D05025"/>
    <w:rsid w:val="00D272F4"/>
    <w:rsid w:val="00D62F83"/>
    <w:rsid w:val="00D67BDB"/>
    <w:rsid w:val="00D67D1E"/>
    <w:rsid w:val="00D82397"/>
    <w:rsid w:val="00D8574D"/>
    <w:rsid w:val="00D9542C"/>
    <w:rsid w:val="00DA3A36"/>
    <w:rsid w:val="00DB7ACD"/>
    <w:rsid w:val="00DC31B7"/>
    <w:rsid w:val="00DE3BB1"/>
    <w:rsid w:val="00E205DC"/>
    <w:rsid w:val="00E60A55"/>
    <w:rsid w:val="00E94C08"/>
    <w:rsid w:val="00EA378A"/>
    <w:rsid w:val="00F21252"/>
    <w:rsid w:val="00F21FDD"/>
    <w:rsid w:val="00F25626"/>
    <w:rsid w:val="00F32017"/>
    <w:rsid w:val="00F37A55"/>
    <w:rsid w:val="00F866AE"/>
    <w:rsid w:val="00FC20AF"/>
    <w:rsid w:val="00FF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987AB0"/>
  <w15:chartTrackingRefBased/>
  <w15:docId w15:val="{BD166C15-9ABC-459C-96ED-704C8649D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F2F"/>
  </w:style>
  <w:style w:type="paragraph" w:styleId="Heading1">
    <w:name w:val="heading 1"/>
    <w:basedOn w:val="Normal"/>
    <w:next w:val="Normal"/>
    <w:link w:val="Heading1Char"/>
    <w:uiPriority w:val="9"/>
    <w:qFormat/>
    <w:rsid w:val="00DB7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3AE"/>
    <w:pPr>
      <w:keepNext/>
      <w:keepLines/>
      <w:spacing w:before="160" w:after="80"/>
      <w:outlineLvl w:val="2"/>
    </w:pPr>
    <w:rPr>
      <w:rFonts w:eastAsiaTheme="majorEastAsia" w:cstheme="majorBidi"/>
      <w:i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7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3AE"/>
    <w:rPr>
      <w:rFonts w:eastAsiaTheme="majorEastAsia" w:cstheme="majorBidi"/>
      <w:i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488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4881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D3B5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D3B5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D3B50"/>
    <w:rPr>
      <w:color w:val="467886" w:themeColor="hyperlink"/>
      <w:u w:val="single"/>
    </w:rPr>
  </w:style>
  <w:style w:type="table" w:customStyle="1" w:styleId="TableGrid">
    <w:name w:val="TableGrid"/>
    <w:rsid w:val="00C4242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2">
    <w:name w:val="toc 2"/>
    <w:basedOn w:val="Normal"/>
    <w:next w:val="Normal"/>
    <w:autoRedefine/>
    <w:uiPriority w:val="39"/>
    <w:unhideWhenUsed/>
    <w:rsid w:val="00E205D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205DC"/>
    <w:pPr>
      <w:spacing w:after="100"/>
      <w:ind w:left="480"/>
    </w:pPr>
  </w:style>
  <w:style w:type="character" w:styleId="PlaceholderText">
    <w:name w:val="Placeholder Text"/>
    <w:basedOn w:val="DefaultParagraphFont"/>
    <w:uiPriority w:val="99"/>
    <w:semiHidden/>
    <w:rsid w:val="00F866AE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33A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1630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2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52"/>
  </w:style>
  <w:style w:type="paragraph" w:styleId="Footer">
    <w:name w:val="footer"/>
    <w:basedOn w:val="Normal"/>
    <w:link w:val="FooterChar"/>
    <w:uiPriority w:val="99"/>
    <w:unhideWhenUsed/>
    <w:rsid w:val="00F212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52"/>
  </w:style>
  <w:style w:type="character" w:styleId="UnresolvedMention">
    <w:name w:val="Unresolved Mention"/>
    <w:basedOn w:val="DefaultParagraphFont"/>
    <w:uiPriority w:val="99"/>
    <w:semiHidden/>
    <w:unhideWhenUsed/>
    <w:rsid w:val="00BE51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it.lanzar.m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nny\Documents\Custom%20Office%20Templates\Lanzar%20Propos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0F860AE-78D8-4216-8618-04E923C95373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D59E9-0851-4884-9B87-20EEA0DB8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Lanzar Proposal.dotx</Template>
  <TotalTime>44</TotalTime>
  <Pages>9</Pages>
  <Words>1174</Words>
  <Characters>6697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River Otter</vt:lpstr>
      <vt:lpstr>Objectives</vt:lpstr>
      <vt:lpstr>    Current Environment</vt:lpstr>
      <vt:lpstr>    Proposed Solution</vt:lpstr>
      <vt:lpstr>Project Scope</vt:lpstr>
      <vt:lpstr>    Phase 1 – Infrastructure Assessment</vt:lpstr>
      <vt:lpstr>    Phase 2 – Network Deployment</vt:lpstr>
      <vt:lpstr>    Phase 3 – Server Deployment</vt:lpstr>
      <vt:lpstr>        Option A – Small Business Server</vt:lpstr>
      <vt:lpstr>        Option B – Workstation-Class Server</vt:lpstr>
      <vt:lpstr>Phase 4 – Cloud Storage Integration</vt:lpstr>
      <vt:lpstr>Phase 5 – Security</vt:lpstr>
      <vt:lpstr>Phase 6 – Backup &amp; Recovery</vt:lpstr>
      <vt:lpstr>Phase 7 – Documentation &amp; Training</vt:lpstr>
      <vt:lpstr>Estimated Timeline</vt:lpstr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UMass Medical Library</dc:title>
  <dc:subject>IT Infrastructure Modernization Proposal</dc:subject>
  <dc:creator>Jon Scott</dc:creator>
  <cp:keywords/>
  <dc:description/>
  <cp:lastModifiedBy>Jonathan Scott</cp:lastModifiedBy>
  <cp:revision>8</cp:revision>
  <dcterms:created xsi:type="dcterms:W3CDTF">2026-07-24T16:15:00Z</dcterms:created>
  <dcterms:modified xsi:type="dcterms:W3CDTF">2026-07-24T16:59:00Z</dcterms:modified>
  <cp:category>Prepared for: Beth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I_WORD_DOCUMENT_FILENAME">
    <vt:lpwstr>C:\Users\jonny\Documents\School\PHY-105\Week 1\Lab 2 Report.docx</vt:lpwstr>
  </property>
  <property fmtid="{D5CDD505-2E9C-101B-9397-08002B2CF9AE}" pid="3" name="TII_WORD_DOCUMENT_ID">
    <vt:lpwstr>bc6c298b-7036-4ee8-bc23-63b15dd5bbc5</vt:lpwstr>
  </property>
  <property fmtid="{D5CDD505-2E9C-101B-9397-08002B2CF9AE}" pid="4" name="TII_WORD_DOCUMENT_HASH">
    <vt:lpwstr>63504caed3b520f09e9c65bc88c88ecb42c4a6180e50c69faf0e28bf34b63c94</vt:lpwstr>
  </property>
  <property fmtid="{D5CDD505-2E9C-101B-9397-08002B2CF9AE}" pid="5" name="GrammarlyDocumentId">
    <vt:lpwstr>9da5c743-6d4e-4670-8fd3-a74fe49c5bc1</vt:lpwstr>
  </property>
</Properties>
</file>