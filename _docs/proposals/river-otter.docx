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5976907"/>
        <w:docPartObj>
          <w:docPartGallery w:val="Cover Pages"/>
          <w:docPartUnique/>
        </w:docPartObj>
      </w:sdtPr>
      <w:sdtContent>
        <w:p w14:paraId="57C788CE" w14:textId="77777777" w:rsidR="00084881" w:rsidRPr="00C345B1" w:rsidRDefault="00084881">
          <w:r w:rsidRPr="00C345B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145C46" wp14:editId="0A24BA6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86"/>
                                  <w:gridCol w:w="2397"/>
                                </w:tblGrid>
                                <w:tr w:rsidR="00084881" w14:paraId="6BE47CC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77FEEDF" w14:textId="77777777" w:rsidR="00084881" w:rsidRDefault="0008488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E1D7A4" wp14:editId="496F58E3">
                                            <wp:extent cx="2963508" cy="856124"/>
                                            <wp:effectExtent l="0" t="0" r="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96DAC541-7B7A-43D3-8B79-37D633B846F1}">
                                                          <asvg:svgBlip xmlns:asvg="http://schemas.microsoft.com/office/drawing/2016/SVG/main" r:embe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63508" cy="85612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1FBC6D8" w14:textId="208DAD74" w:rsidR="00084881" w:rsidRDefault="00D62F83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River Otter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307FA2E" w14:textId="1915E835" w:rsidR="00084881" w:rsidRDefault="00D62F83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Website Re-Design Proposal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95BC984" w14:textId="413A56A1" w:rsidR="00D62F83" w:rsidRDefault="00D62F83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Project Overview</w:t>
                                      </w:r>
                                    </w:p>
                                    <w:p w14:paraId="6B5233CD" w14:textId="77777777" w:rsidR="00D62F83" w:rsidRDefault="00D62F83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682BF1F6" w14:textId="3C2842EF" w:rsidR="00D62F83" w:rsidRDefault="00D62F83" w:rsidP="00D62F83">
                                      <w:r w:rsidRPr="00D62F83">
                                        <w:t>Redesign the River Otter website to provide a modern, professional web presence that clearly communicates the company's mission, technology, and services while improving usability, accessibility, and maintainability. The redesigned website will emphasize a clean visual aesthetic, improved user experience, mobile responsiveness, and future scalability.</w:t>
                                      </w:r>
                                    </w:p>
                                    <w:p w14:paraId="0ECD0FDC" w14:textId="77777777" w:rsidR="00D62F83" w:rsidRDefault="00D62F83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3CC42B7" w14:textId="40439C40" w:rsidR="00084881" w:rsidRDefault="00000000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954E26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Prepared by</w:t>
                                          </w:r>
                                          <w:r w:rsidR="00F21252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:</w:t>
                                          </w:r>
                                          <w:r w:rsidR="00954E26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Jon Scott</w:t>
                                          </w:r>
                                        </w:sdtContent>
                                      </w:sdt>
                                    </w:p>
                                    <w:p w14:paraId="7E285226" w14:textId="6CA6BBCE" w:rsidR="00084881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954E26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Prepared for:</w:t>
                                          </w:r>
                                          <w:r w:rsidR="00954E26" w:rsidRPr="00954E26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="00F21252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Amelia Thomas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792E92E" w14:textId="77777777" w:rsidR="00084881" w:rsidRDefault="0008488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A145C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86"/>
                            <w:gridCol w:w="2397"/>
                          </w:tblGrid>
                          <w:tr w:rsidR="00084881" w14:paraId="6BE47CC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77FEEDF" w14:textId="77777777" w:rsidR="00084881" w:rsidRDefault="0008488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E1D7A4" wp14:editId="496F58E3">
                                      <wp:extent cx="2963508" cy="856124"/>
                                      <wp:effectExtent l="0" t="0" r="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63508" cy="85612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1FBC6D8" w14:textId="208DAD74" w:rsidR="00084881" w:rsidRDefault="00D62F83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River Otter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07FA2E" w14:textId="1915E835" w:rsidR="00084881" w:rsidRDefault="00D62F83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Website Re-Design Proposal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95BC984" w14:textId="413A56A1" w:rsidR="00D62F83" w:rsidRDefault="00D62F83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Project Overview</w:t>
                                </w:r>
                              </w:p>
                              <w:p w14:paraId="6B5233CD" w14:textId="77777777" w:rsidR="00D62F83" w:rsidRDefault="00D62F83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82BF1F6" w14:textId="3C2842EF" w:rsidR="00D62F83" w:rsidRDefault="00D62F83" w:rsidP="00D62F83">
                                <w:r w:rsidRPr="00D62F83">
                                  <w:t>Redesign the River Otter website to provide a modern, professional web presence that clearly communicates the company's mission, technology, and services while improving usability, accessibility, and maintainability. The redesigned website will emphasize a clean visual aesthetic, improved user experience, mobile responsiveness, and future scalability.</w:t>
                                </w:r>
                              </w:p>
                              <w:p w14:paraId="0ECD0FDC" w14:textId="77777777" w:rsidR="00D62F83" w:rsidRDefault="00D62F8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3CC42B7" w14:textId="40439C40" w:rsidR="00084881" w:rsidRDefault="00000000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54E26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Prepared by</w:t>
                                    </w:r>
                                    <w:r w:rsidR="00F21252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  <w:r w:rsidR="00954E26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 xml:space="preserve"> Jon Scott</w:t>
                                    </w:r>
                                  </w:sdtContent>
                                </w:sdt>
                              </w:p>
                              <w:p w14:paraId="7E285226" w14:textId="6CA6BBCE" w:rsidR="00084881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954E26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Prepared for:</w:t>
                                    </w:r>
                                    <w:r w:rsidR="00954E26" w:rsidRPr="00954E26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F21252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Amelia Thomas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792E92E" w14:textId="77777777" w:rsidR="00084881" w:rsidRDefault="0008488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C345B1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7726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D83C1A" w14:textId="77777777" w:rsidR="00CD3B50" w:rsidRDefault="00CD3B50">
          <w:pPr>
            <w:pStyle w:val="TOCHeading"/>
          </w:pPr>
          <w:r w:rsidRPr="00C345B1">
            <w:t>Table of Contents</w:t>
          </w:r>
        </w:p>
        <w:p w14:paraId="72064958" w14:textId="77777777" w:rsidR="009029F5" w:rsidRPr="009029F5" w:rsidRDefault="009029F5" w:rsidP="009029F5"/>
        <w:p w14:paraId="77DAE06E" w14:textId="0565277C" w:rsidR="00DC31B7" w:rsidRDefault="00CD3B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C345B1">
            <w:fldChar w:fldCharType="begin"/>
          </w:r>
          <w:r w:rsidRPr="00C345B1">
            <w:instrText xml:space="preserve"> TOC \o "1-3" \h \z \u </w:instrText>
          </w:r>
          <w:r w:rsidRPr="00C345B1">
            <w:fldChar w:fldCharType="separate"/>
          </w:r>
          <w:hyperlink w:anchor="_Toc234590625" w:history="1">
            <w:r w:rsidR="00DC31B7" w:rsidRPr="001C4BA5">
              <w:rPr>
                <w:rStyle w:val="Hyperlink"/>
                <w:noProof/>
              </w:rPr>
              <w:t>Project Scope</w:t>
            </w:r>
            <w:r w:rsidR="00DC31B7">
              <w:rPr>
                <w:noProof/>
                <w:webHidden/>
              </w:rPr>
              <w:tab/>
            </w:r>
            <w:r w:rsidR="00DC31B7">
              <w:rPr>
                <w:noProof/>
                <w:webHidden/>
              </w:rPr>
              <w:fldChar w:fldCharType="begin"/>
            </w:r>
            <w:r w:rsidR="00DC31B7">
              <w:rPr>
                <w:noProof/>
                <w:webHidden/>
              </w:rPr>
              <w:instrText xml:space="preserve"> PAGEREF _Toc234590625 \h </w:instrText>
            </w:r>
            <w:r w:rsidR="00DC31B7">
              <w:rPr>
                <w:noProof/>
                <w:webHidden/>
              </w:rPr>
            </w:r>
            <w:r w:rsidR="00DC31B7">
              <w:rPr>
                <w:noProof/>
                <w:webHidden/>
              </w:rPr>
              <w:fldChar w:fldCharType="separate"/>
            </w:r>
            <w:r w:rsidR="00DC31B7">
              <w:rPr>
                <w:noProof/>
                <w:webHidden/>
              </w:rPr>
              <w:t>2</w:t>
            </w:r>
            <w:r w:rsidR="00DC31B7">
              <w:rPr>
                <w:noProof/>
                <w:webHidden/>
              </w:rPr>
              <w:fldChar w:fldCharType="end"/>
            </w:r>
          </w:hyperlink>
        </w:p>
        <w:p w14:paraId="22E0D99E" w14:textId="1C847771" w:rsidR="00DC31B7" w:rsidRDefault="00DC31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26" w:history="1">
            <w:r w:rsidRPr="001C4BA5">
              <w:rPr>
                <w:rStyle w:val="Hyperlink"/>
                <w:noProof/>
              </w:rPr>
              <w:t>Phase 1 – Discovery &amp; Planning  (6-8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4D67" w14:textId="55E9BD67" w:rsidR="00DC31B7" w:rsidRDefault="00DC31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27" w:history="1">
            <w:r w:rsidRPr="001C4BA5">
              <w:rPr>
                <w:rStyle w:val="Hyperlink"/>
                <w:noProof/>
              </w:rPr>
              <w:t>Phase 2 – Design (20-25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3B71" w14:textId="2E10ED5C" w:rsidR="00DC31B7" w:rsidRDefault="00DC31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28" w:history="1">
            <w:r w:rsidRPr="001C4BA5">
              <w:rPr>
                <w:rStyle w:val="Hyperlink"/>
                <w:noProof/>
              </w:rPr>
              <w:t>Phase 3 – Website Development (35-40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1B6B" w14:textId="61A16866" w:rsidR="00DC31B7" w:rsidRDefault="00DC31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29" w:history="1">
            <w:r w:rsidRPr="001C4BA5">
              <w:rPr>
                <w:rStyle w:val="Hyperlink"/>
                <w:noProof/>
              </w:rPr>
              <w:t>Phase 4 – Content Integration (10-12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8A5" w14:textId="0BB0FC76" w:rsidR="00DC31B7" w:rsidRDefault="00DC31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30" w:history="1">
            <w:r w:rsidRPr="001C4BA5">
              <w:rPr>
                <w:rStyle w:val="Hyperlink"/>
                <w:noProof/>
              </w:rPr>
              <w:t>Phase 5 – Testing &amp; Launch (8–10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9471" w14:textId="53BA1740" w:rsidR="00DC31B7" w:rsidRDefault="00DC3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31" w:history="1">
            <w:r w:rsidRPr="001C4BA5">
              <w:rPr>
                <w:rStyle w:val="Hyperlink"/>
                <w:noProof/>
              </w:rPr>
              <w:t>Total Estimated Hours: 79-95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6601" w14:textId="13E893EE" w:rsidR="00DC31B7" w:rsidRDefault="00DC3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32" w:history="1">
            <w:r w:rsidRPr="001C4BA5">
              <w:rPr>
                <w:rStyle w:val="Hyperlink"/>
                <w:noProof/>
              </w:rPr>
              <w:t>Project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FB9E" w14:textId="2EC10532" w:rsidR="00DC31B7" w:rsidRDefault="00DC3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33" w:history="1">
            <w:r w:rsidRPr="001C4BA5">
              <w:rPr>
                <w:rStyle w:val="Hyperlink"/>
                <w:noProof/>
              </w:rPr>
              <w:t>Website Maintenance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DE23" w14:textId="63E4E964" w:rsidR="00DC31B7" w:rsidRDefault="00DC3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34" w:history="1">
            <w:r w:rsidRPr="001C4BA5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BF00" w14:textId="607F5B12" w:rsidR="00DC31B7" w:rsidRDefault="00DC3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90635" w:history="1">
            <w:r w:rsidRPr="001C4BA5">
              <w:rPr>
                <w:rStyle w:val="Hyperlink"/>
                <w:noProof/>
              </w:rPr>
              <w:t>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1AF8" w14:textId="690D5E7B" w:rsidR="00CD3B50" w:rsidRPr="00C345B1" w:rsidRDefault="00CD3B50">
          <w:r w:rsidRPr="00C345B1">
            <w:rPr>
              <w:b/>
              <w:bCs/>
              <w:noProof/>
            </w:rPr>
            <w:fldChar w:fldCharType="end"/>
          </w:r>
        </w:p>
      </w:sdtContent>
    </w:sdt>
    <w:p w14:paraId="494D5DCE" w14:textId="77777777" w:rsidR="00CD3B50" w:rsidRPr="00C345B1" w:rsidRDefault="00CD3B5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345B1">
        <w:br w:type="page"/>
      </w:r>
    </w:p>
    <w:p w14:paraId="38148D24" w14:textId="12149A94" w:rsidR="00D67D1E" w:rsidRDefault="00D62F83" w:rsidP="00D67D1E">
      <w:pPr>
        <w:pStyle w:val="Heading1"/>
      </w:pPr>
      <w:bookmarkStart w:id="0" w:name="_Toc234590625"/>
      <w:r>
        <w:t>Project Scope</w:t>
      </w:r>
      <w:bookmarkEnd w:id="0"/>
    </w:p>
    <w:p w14:paraId="00310AA4" w14:textId="60D75B39" w:rsidR="00D62F83" w:rsidRDefault="00D62F83" w:rsidP="00D62F83">
      <w:pPr>
        <w:pStyle w:val="Heading3"/>
      </w:pPr>
      <w:bookmarkStart w:id="1" w:name="_Toc234590626"/>
      <w:r w:rsidRPr="00D62F83">
        <w:t xml:space="preserve">Phase 1 – Discovery &amp; </w:t>
      </w:r>
      <w:proofErr w:type="gramStart"/>
      <w:r w:rsidRPr="00D62F83">
        <w:t xml:space="preserve">Planning </w:t>
      </w:r>
      <w:r>
        <w:t xml:space="preserve"> (</w:t>
      </w:r>
      <w:proofErr w:type="gramEnd"/>
      <w:r>
        <w:t>6-8 hours)</w:t>
      </w:r>
      <w:bookmarkEnd w:id="1"/>
    </w:p>
    <w:p w14:paraId="7E6F6B5A" w14:textId="77777777" w:rsidR="00D62F83" w:rsidRDefault="00D62F83" w:rsidP="00D82397">
      <w:pPr>
        <w:pStyle w:val="ListParagraph"/>
        <w:numPr>
          <w:ilvl w:val="0"/>
          <w:numId w:val="21"/>
        </w:numPr>
        <w:spacing w:after="0"/>
      </w:pPr>
      <w:r w:rsidRPr="00D62F83">
        <w:t xml:space="preserve">Initial planning meeting(s) </w:t>
      </w:r>
    </w:p>
    <w:p w14:paraId="3CDEAD41" w14:textId="77777777" w:rsidR="00D62F83" w:rsidRDefault="00D62F83" w:rsidP="00D82397">
      <w:pPr>
        <w:pStyle w:val="ListParagraph"/>
        <w:numPr>
          <w:ilvl w:val="0"/>
          <w:numId w:val="21"/>
        </w:numPr>
        <w:spacing w:after="0"/>
      </w:pPr>
      <w:proofErr w:type="gramStart"/>
      <w:r w:rsidRPr="00D62F83">
        <w:t>Review</w:t>
      </w:r>
      <w:proofErr w:type="gramEnd"/>
      <w:r w:rsidRPr="00D62F83">
        <w:t xml:space="preserve"> existing </w:t>
      </w:r>
      <w:proofErr w:type="gramStart"/>
      <w:r w:rsidRPr="00D62F83">
        <w:t>website</w:t>
      </w:r>
      <w:proofErr w:type="gramEnd"/>
      <w:r w:rsidRPr="00D62F83">
        <w:t xml:space="preserve">  </w:t>
      </w:r>
    </w:p>
    <w:p w14:paraId="0DD66023" w14:textId="77777777" w:rsidR="00D62F83" w:rsidRDefault="00D62F83" w:rsidP="00D82397">
      <w:pPr>
        <w:pStyle w:val="ListParagraph"/>
        <w:numPr>
          <w:ilvl w:val="0"/>
          <w:numId w:val="21"/>
        </w:numPr>
        <w:spacing w:after="0"/>
      </w:pPr>
      <w:r w:rsidRPr="00D62F83">
        <w:t xml:space="preserve">Define project goals </w:t>
      </w:r>
    </w:p>
    <w:p w14:paraId="00064F7E" w14:textId="3EBB498F" w:rsidR="009D6EA9" w:rsidRDefault="009D6EA9" w:rsidP="00D82397">
      <w:pPr>
        <w:pStyle w:val="ListParagraph"/>
        <w:numPr>
          <w:ilvl w:val="0"/>
          <w:numId w:val="21"/>
        </w:numPr>
      </w:pPr>
      <w:r>
        <w:t xml:space="preserve">Site architecture planning </w:t>
      </w:r>
    </w:p>
    <w:p w14:paraId="70AC71E5" w14:textId="532E34C7" w:rsidR="0056367F" w:rsidRDefault="009D6EA9" w:rsidP="00D82397">
      <w:pPr>
        <w:pStyle w:val="ListParagraph"/>
        <w:numPr>
          <w:ilvl w:val="0"/>
          <w:numId w:val="21"/>
        </w:numPr>
      </w:pPr>
      <w:r>
        <w:t>Identify content and media requirements</w:t>
      </w:r>
    </w:p>
    <w:p w14:paraId="794CEB31" w14:textId="69084734" w:rsidR="00D62F83" w:rsidRDefault="00D62F83" w:rsidP="00D62F83">
      <w:pPr>
        <w:pStyle w:val="Heading3"/>
      </w:pPr>
      <w:bookmarkStart w:id="2" w:name="_Toc234590627"/>
      <w:r w:rsidRPr="00D62F83">
        <w:t xml:space="preserve">Phase 2 – Design </w:t>
      </w:r>
      <w:r>
        <w:t>(20-25</w:t>
      </w:r>
      <w:r w:rsidRPr="00D62F83">
        <w:t xml:space="preserve"> </w:t>
      </w:r>
      <w:r w:rsidR="006108F3">
        <w:t>hours</w:t>
      </w:r>
      <w:r>
        <w:t>)</w:t>
      </w:r>
      <w:bookmarkEnd w:id="2"/>
    </w:p>
    <w:p w14:paraId="27CABBFD" w14:textId="6E6D220C" w:rsidR="00D62F83" w:rsidRDefault="00D62F83" w:rsidP="00D82397">
      <w:pPr>
        <w:pStyle w:val="ListParagraph"/>
        <w:numPr>
          <w:ilvl w:val="0"/>
          <w:numId w:val="20"/>
        </w:numPr>
      </w:pPr>
      <w:r w:rsidRPr="00D62F83">
        <w:t xml:space="preserve">Modern visual redesign </w:t>
      </w:r>
    </w:p>
    <w:p w14:paraId="1B6B76F5" w14:textId="37C346D9" w:rsidR="00D62F83" w:rsidRDefault="00D62F83" w:rsidP="00D82397">
      <w:pPr>
        <w:pStyle w:val="ListParagraph"/>
        <w:numPr>
          <w:ilvl w:val="0"/>
          <w:numId w:val="20"/>
        </w:numPr>
      </w:pPr>
      <w:r w:rsidRPr="00D62F83">
        <w:t xml:space="preserve">Responsive page layouts </w:t>
      </w:r>
    </w:p>
    <w:p w14:paraId="25021999" w14:textId="77777777" w:rsidR="00D62F83" w:rsidRDefault="00D62F83" w:rsidP="00D82397">
      <w:pPr>
        <w:pStyle w:val="ListParagraph"/>
        <w:numPr>
          <w:ilvl w:val="0"/>
          <w:numId w:val="20"/>
        </w:numPr>
      </w:pPr>
      <w:r w:rsidRPr="00D62F83">
        <w:t xml:space="preserve">Improved navigation </w:t>
      </w:r>
    </w:p>
    <w:p w14:paraId="3FA94EF7" w14:textId="77777777" w:rsidR="00D62F83" w:rsidRDefault="00D62F83" w:rsidP="00D82397">
      <w:pPr>
        <w:pStyle w:val="ListParagraph"/>
        <w:numPr>
          <w:ilvl w:val="0"/>
          <w:numId w:val="20"/>
        </w:numPr>
      </w:pPr>
      <w:r w:rsidRPr="00D62F83">
        <w:t xml:space="preserve">Accessibility improvements </w:t>
      </w:r>
    </w:p>
    <w:p w14:paraId="5294C957" w14:textId="77777777" w:rsidR="00D62F83" w:rsidRDefault="00D62F83" w:rsidP="00D82397">
      <w:pPr>
        <w:pStyle w:val="ListParagraph"/>
        <w:numPr>
          <w:ilvl w:val="0"/>
          <w:numId w:val="20"/>
        </w:numPr>
      </w:pPr>
      <w:r w:rsidRPr="00D62F83">
        <w:t>Mobile-first design</w:t>
      </w:r>
    </w:p>
    <w:p w14:paraId="21DD070C" w14:textId="30FCF110" w:rsidR="00D62F83" w:rsidRDefault="00D62F83" w:rsidP="00D82397">
      <w:pPr>
        <w:pStyle w:val="ListParagraph"/>
        <w:numPr>
          <w:ilvl w:val="0"/>
          <w:numId w:val="20"/>
        </w:numPr>
      </w:pPr>
      <w:r w:rsidRPr="00D62F83">
        <w:t>Brand consistency</w:t>
      </w:r>
    </w:p>
    <w:p w14:paraId="5572F8F5" w14:textId="3607B079" w:rsidR="009029F5" w:rsidRDefault="009029F5" w:rsidP="009029F5">
      <w:pPr>
        <w:pStyle w:val="Heading3"/>
      </w:pPr>
      <w:bookmarkStart w:id="3" w:name="_Toc234590628"/>
      <w:r w:rsidRPr="009029F5">
        <w:t xml:space="preserve">Phase 3 – Website Development </w:t>
      </w:r>
      <w:r>
        <w:t>(35-40</w:t>
      </w:r>
      <w:r w:rsidRPr="009029F5">
        <w:t xml:space="preserve"> </w:t>
      </w:r>
      <w:r w:rsidR="009E58CD">
        <w:t>h</w:t>
      </w:r>
      <w:r w:rsidRPr="009029F5">
        <w:t>ours</w:t>
      </w:r>
      <w:r>
        <w:t>)</w:t>
      </w:r>
      <w:bookmarkEnd w:id="3"/>
    </w:p>
    <w:p w14:paraId="56F40343" w14:textId="215F01EC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 xml:space="preserve">Front-end development </w:t>
      </w:r>
    </w:p>
    <w:p w14:paraId="02575663" w14:textId="00A3C2F5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 xml:space="preserve">Responsive implementation </w:t>
      </w:r>
    </w:p>
    <w:p w14:paraId="02CD6B07" w14:textId="17B655DA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 xml:space="preserve">Navigation and page structure </w:t>
      </w:r>
    </w:p>
    <w:p w14:paraId="2772EFE9" w14:textId="2211E5F1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>Interactive elements</w:t>
      </w:r>
    </w:p>
    <w:p w14:paraId="27EEC710" w14:textId="08E1AD43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 xml:space="preserve">Performance optimization </w:t>
      </w:r>
    </w:p>
    <w:p w14:paraId="4DA02F29" w14:textId="7681FADC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 xml:space="preserve">Basic SEO improvements </w:t>
      </w:r>
    </w:p>
    <w:p w14:paraId="024C3B4A" w14:textId="4AD88404" w:rsidR="009029F5" w:rsidRDefault="009029F5" w:rsidP="00D82397">
      <w:pPr>
        <w:pStyle w:val="ListParagraph"/>
        <w:numPr>
          <w:ilvl w:val="0"/>
          <w:numId w:val="19"/>
        </w:numPr>
      </w:pPr>
      <w:r w:rsidRPr="009029F5">
        <w:t>Clean, maintainable code</w:t>
      </w:r>
    </w:p>
    <w:p w14:paraId="7DF90F7D" w14:textId="77777777" w:rsidR="006108F3" w:rsidRDefault="006108F3" w:rsidP="006108F3">
      <w:bookmarkStart w:id="4" w:name="_Toc234590629"/>
      <w:r w:rsidRPr="006108F3">
        <w:rPr>
          <w:rStyle w:val="Heading3Char"/>
        </w:rPr>
        <w:t>Phase 4 – Content Integration (10-12 hours)</w:t>
      </w:r>
      <w:bookmarkEnd w:id="4"/>
      <w:r w:rsidRPr="006108F3">
        <w:t xml:space="preserve"> </w:t>
      </w:r>
    </w:p>
    <w:p w14:paraId="25A567DB" w14:textId="10826A43" w:rsidR="006108F3" w:rsidRDefault="006108F3" w:rsidP="00D82397">
      <w:pPr>
        <w:pStyle w:val="ListParagraph"/>
        <w:numPr>
          <w:ilvl w:val="0"/>
          <w:numId w:val="22"/>
        </w:numPr>
      </w:pPr>
      <w:r w:rsidRPr="006108F3">
        <w:t xml:space="preserve">Import existing content </w:t>
      </w:r>
    </w:p>
    <w:p w14:paraId="42F0676A" w14:textId="777DDA34" w:rsidR="006108F3" w:rsidRDefault="006108F3" w:rsidP="00D82397">
      <w:pPr>
        <w:pStyle w:val="ListParagraph"/>
        <w:numPr>
          <w:ilvl w:val="0"/>
          <w:numId w:val="22"/>
        </w:numPr>
      </w:pPr>
      <w:r w:rsidRPr="006108F3">
        <w:t xml:space="preserve">Optimize images </w:t>
      </w:r>
    </w:p>
    <w:p w14:paraId="1AE84265" w14:textId="2B8D3108" w:rsidR="006108F3" w:rsidRDefault="006108F3" w:rsidP="00D82397">
      <w:pPr>
        <w:pStyle w:val="ListParagraph"/>
        <w:numPr>
          <w:ilvl w:val="0"/>
          <w:numId w:val="22"/>
        </w:numPr>
      </w:pPr>
      <w:r w:rsidRPr="006108F3">
        <w:t xml:space="preserve">Configure contact forms </w:t>
      </w:r>
    </w:p>
    <w:p w14:paraId="71794035" w14:textId="4EBAA3F5" w:rsidR="006108F3" w:rsidRDefault="006108F3" w:rsidP="00D82397">
      <w:pPr>
        <w:pStyle w:val="ListParagraph"/>
        <w:numPr>
          <w:ilvl w:val="0"/>
          <w:numId w:val="22"/>
        </w:numPr>
      </w:pPr>
      <w:r w:rsidRPr="006108F3">
        <w:t xml:space="preserve">Internal linking </w:t>
      </w:r>
    </w:p>
    <w:p w14:paraId="730AC007" w14:textId="6F4BBA03" w:rsidR="006108F3" w:rsidRDefault="006108F3" w:rsidP="00D82397">
      <w:pPr>
        <w:pStyle w:val="ListParagraph"/>
        <w:numPr>
          <w:ilvl w:val="0"/>
          <w:numId w:val="22"/>
        </w:numPr>
      </w:pPr>
      <w:r w:rsidRPr="006108F3">
        <w:t>Content formatting</w:t>
      </w:r>
    </w:p>
    <w:p w14:paraId="53069F0E" w14:textId="77777777" w:rsidR="009E58CD" w:rsidRDefault="009E58CD">
      <w:r>
        <w:br w:type="page"/>
      </w:r>
    </w:p>
    <w:p w14:paraId="053868EB" w14:textId="613BED2C" w:rsidR="009E58CD" w:rsidRDefault="009E58CD" w:rsidP="009E58CD">
      <w:pPr>
        <w:pStyle w:val="Heading3"/>
      </w:pPr>
      <w:bookmarkStart w:id="5" w:name="_Toc234590630"/>
      <w:r w:rsidRPr="009E58CD">
        <w:t xml:space="preserve">Phase 5 – Testing &amp; Launch </w:t>
      </w:r>
      <w:r>
        <w:t>(</w:t>
      </w:r>
      <w:r w:rsidRPr="009E58CD">
        <w:t>8–10 Hours</w:t>
      </w:r>
      <w:r>
        <w:t>)</w:t>
      </w:r>
      <w:bookmarkEnd w:id="5"/>
    </w:p>
    <w:p w14:paraId="42B82E73" w14:textId="4C814066" w:rsidR="009E58CD" w:rsidRDefault="009E58CD" w:rsidP="00D82397">
      <w:pPr>
        <w:pStyle w:val="ListParagraph"/>
        <w:numPr>
          <w:ilvl w:val="0"/>
          <w:numId w:val="23"/>
        </w:numPr>
      </w:pPr>
      <w:r w:rsidRPr="009E58CD">
        <w:t xml:space="preserve">Cross-browser testing </w:t>
      </w:r>
    </w:p>
    <w:p w14:paraId="189D36C6" w14:textId="15082441" w:rsidR="009E58CD" w:rsidRDefault="009E58CD" w:rsidP="00D82397">
      <w:pPr>
        <w:pStyle w:val="ListParagraph"/>
        <w:numPr>
          <w:ilvl w:val="0"/>
          <w:numId w:val="23"/>
        </w:numPr>
      </w:pPr>
      <w:r w:rsidRPr="009E58CD">
        <w:t xml:space="preserve">Mobile device testing </w:t>
      </w:r>
    </w:p>
    <w:p w14:paraId="74D0CEF4" w14:textId="18D6BDD9" w:rsidR="009E58CD" w:rsidRDefault="009E58CD" w:rsidP="00D82397">
      <w:pPr>
        <w:pStyle w:val="ListParagraph"/>
        <w:numPr>
          <w:ilvl w:val="0"/>
          <w:numId w:val="23"/>
        </w:numPr>
      </w:pPr>
      <w:r w:rsidRPr="009E58CD">
        <w:t xml:space="preserve">Bug fixes </w:t>
      </w:r>
    </w:p>
    <w:p w14:paraId="6A8A9325" w14:textId="4BAA92C2" w:rsidR="009E58CD" w:rsidRDefault="009E58CD" w:rsidP="00D82397">
      <w:pPr>
        <w:pStyle w:val="ListParagraph"/>
        <w:numPr>
          <w:ilvl w:val="0"/>
          <w:numId w:val="23"/>
        </w:numPr>
      </w:pPr>
      <w:r w:rsidRPr="009E58CD">
        <w:t xml:space="preserve">Performance review </w:t>
      </w:r>
    </w:p>
    <w:p w14:paraId="73D0AF02" w14:textId="61B6B195" w:rsidR="009E58CD" w:rsidRDefault="009E58CD" w:rsidP="00D82397">
      <w:pPr>
        <w:pStyle w:val="ListParagraph"/>
        <w:numPr>
          <w:ilvl w:val="0"/>
          <w:numId w:val="23"/>
        </w:numPr>
      </w:pPr>
      <w:r w:rsidRPr="009E58CD">
        <w:t>Final deployment</w:t>
      </w:r>
    </w:p>
    <w:p w14:paraId="351C0FF0" w14:textId="6E6B55F6" w:rsidR="009E58CD" w:rsidRDefault="009E58CD" w:rsidP="009E58CD">
      <w:pPr>
        <w:pStyle w:val="Heading1"/>
      </w:pPr>
      <w:bookmarkStart w:id="6" w:name="_Toc234590631"/>
      <w:r>
        <w:t xml:space="preserve">Total Estimated Hours: </w:t>
      </w:r>
      <w:r w:rsidR="00873E45">
        <w:t>79-95</w:t>
      </w:r>
      <w:r>
        <w:t xml:space="preserve"> Hours</w:t>
      </w:r>
      <w:bookmarkEnd w:id="6"/>
    </w:p>
    <w:p w14:paraId="4E5B928B" w14:textId="54D5971D" w:rsidR="009E58CD" w:rsidRDefault="009E58CD" w:rsidP="009E58CD">
      <w:pPr>
        <w:pStyle w:val="Heading1"/>
      </w:pPr>
      <w:bookmarkStart w:id="7" w:name="_Toc234590632"/>
      <w:r>
        <w:t>Project Cost</w:t>
      </w:r>
      <w:bookmarkEnd w:id="7"/>
    </w:p>
    <w:p w14:paraId="13FEE801" w14:textId="77777777" w:rsidR="00954E26" w:rsidRDefault="009E58CD" w:rsidP="009E58CD">
      <w:r w:rsidRPr="009E58CD">
        <w:t>Fixed Project Price</w:t>
      </w:r>
      <w:r w:rsidR="00954E26">
        <w:t>:</w:t>
      </w:r>
      <w:r w:rsidRPr="009E58CD">
        <w:t xml:space="preserve"> $5,000</w:t>
      </w:r>
    </w:p>
    <w:p w14:paraId="64DC356E" w14:textId="45B6E1BD" w:rsidR="009E58CD" w:rsidRDefault="009E58CD" w:rsidP="009E58CD">
      <w:r w:rsidRPr="009E58CD">
        <w:t xml:space="preserve"> This proposal covers the scope described above. </w:t>
      </w:r>
    </w:p>
    <w:p w14:paraId="071610B1" w14:textId="77777777" w:rsidR="00D8574D" w:rsidRDefault="009E58CD" w:rsidP="009E58CD">
      <w:r w:rsidRPr="009E58CD">
        <w:t>Additional features outside the agreed project scope</w:t>
      </w:r>
      <w:r>
        <w:t xml:space="preserve">, </w:t>
      </w:r>
      <w:r w:rsidRPr="009E58CD">
        <w:t>including custom backend development, database integration, API integrations, dashboards, or other advanced functionality</w:t>
      </w:r>
      <w:r w:rsidR="00D8574D">
        <w:t xml:space="preserve"> </w:t>
      </w:r>
      <w:r w:rsidRPr="009E58CD">
        <w:t xml:space="preserve">will be quoted separately or billed hourly with client approval. </w:t>
      </w:r>
    </w:p>
    <w:p w14:paraId="564875B3" w14:textId="0D1F629D" w:rsidR="00F25626" w:rsidRDefault="009E58CD" w:rsidP="009E58CD">
      <w:r w:rsidRPr="009E58CD">
        <w:t>Additional Development Rate</w:t>
      </w:r>
      <w:r>
        <w:t>:</w:t>
      </w:r>
      <w:r w:rsidRPr="009E58CD">
        <w:t xml:space="preserve"> $75 per hour</w:t>
      </w:r>
      <w:r>
        <w:t>.</w:t>
      </w:r>
    </w:p>
    <w:p w14:paraId="68AE7DEA" w14:textId="011213C2" w:rsidR="00F25626" w:rsidRDefault="00936AAB" w:rsidP="00F25626">
      <w:pPr>
        <w:pStyle w:val="Heading1"/>
      </w:pPr>
      <w:bookmarkStart w:id="8" w:name="_Toc234590633"/>
      <w:r>
        <w:t>Website Maintenance</w:t>
      </w:r>
      <w:r w:rsidR="00783ED0">
        <w:t xml:space="preserve"> (optional)</w:t>
      </w:r>
      <w:bookmarkEnd w:id="8"/>
    </w:p>
    <w:p w14:paraId="5DE54670" w14:textId="77777777" w:rsidR="00954E26" w:rsidRDefault="00F25626" w:rsidP="00F25626">
      <w:r w:rsidRPr="00F25626">
        <w:t xml:space="preserve">Website Care Plan $250 per month </w:t>
      </w:r>
    </w:p>
    <w:p w14:paraId="607293B9" w14:textId="3A2CA5E6" w:rsidR="00F25626" w:rsidRDefault="00F25626" w:rsidP="00F25626">
      <w:r w:rsidRPr="00F25626">
        <w:t xml:space="preserve">Includes: </w:t>
      </w:r>
    </w:p>
    <w:p w14:paraId="7E25987E" w14:textId="63574174" w:rsidR="00F25626" w:rsidRDefault="00F25626" w:rsidP="00D82397">
      <w:pPr>
        <w:pStyle w:val="ListParagraph"/>
        <w:numPr>
          <w:ilvl w:val="0"/>
          <w:numId w:val="15"/>
        </w:numPr>
      </w:pPr>
      <w:r w:rsidRPr="00F25626">
        <w:t xml:space="preserve">Website software updates </w:t>
      </w:r>
    </w:p>
    <w:p w14:paraId="62AD82D0" w14:textId="631B2C9F" w:rsidR="00F25626" w:rsidRDefault="00F25626" w:rsidP="00D82397">
      <w:pPr>
        <w:pStyle w:val="ListParagraph"/>
        <w:numPr>
          <w:ilvl w:val="0"/>
          <w:numId w:val="15"/>
        </w:numPr>
      </w:pPr>
      <w:r w:rsidRPr="00F25626">
        <w:t xml:space="preserve">Security monitoring </w:t>
      </w:r>
    </w:p>
    <w:p w14:paraId="14AB3CFB" w14:textId="0E024729" w:rsidR="00F25626" w:rsidRDefault="00F25626" w:rsidP="00D82397">
      <w:pPr>
        <w:pStyle w:val="ListParagraph"/>
        <w:numPr>
          <w:ilvl w:val="0"/>
          <w:numId w:val="15"/>
        </w:numPr>
      </w:pPr>
      <w:r w:rsidRPr="00F25626">
        <w:t xml:space="preserve">Routine maintenance </w:t>
      </w:r>
    </w:p>
    <w:p w14:paraId="5E812BC3" w14:textId="27CFFA28" w:rsidR="00F25626" w:rsidRDefault="00F25626" w:rsidP="00D82397">
      <w:pPr>
        <w:pStyle w:val="ListParagraph"/>
        <w:numPr>
          <w:ilvl w:val="0"/>
          <w:numId w:val="15"/>
        </w:numPr>
      </w:pPr>
      <w:r w:rsidRPr="00F25626">
        <w:t xml:space="preserve">Website backups </w:t>
      </w:r>
    </w:p>
    <w:p w14:paraId="60A0AB36" w14:textId="51679895" w:rsidR="00F25626" w:rsidRDefault="00F25626" w:rsidP="00D82397">
      <w:pPr>
        <w:pStyle w:val="ListParagraph"/>
        <w:numPr>
          <w:ilvl w:val="0"/>
          <w:numId w:val="15"/>
        </w:numPr>
      </w:pPr>
      <w:r w:rsidRPr="00F25626">
        <w:t xml:space="preserve">Up to one hour of minor content updates each month </w:t>
      </w:r>
    </w:p>
    <w:p w14:paraId="37BA4CAE" w14:textId="596BDEE7" w:rsidR="00783ED0" w:rsidRDefault="00F25626" w:rsidP="005D084B">
      <w:pPr>
        <w:pStyle w:val="ListParagraph"/>
        <w:numPr>
          <w:ilvl w:val="0"/>
          <w:numId w:val="15"/>
        </w:numPr>
      </w:pPr>
      <w:r w:rsidRPr="00F25626">
        <w:t xml:space="preserve">Basic technical support </w:t>
      </w:r>
    </w:p>
    <w:p w14:paraId="308293C4" w14:textId="08F5EB16" w:rsidR="00F25626" w:rsidRPr="00F25626" w:rsidRDefault="00F25626" w:rsidP="00F25626">
      <w:r w:rsidRPr="00F25626">
        <w:t>Additional development requests beyond the included maintenance are billed at $75 per hour.</w:t>
      </w:r>
    </w:p>
    <w:p w14:paraId="12BA50A2" w14:textId="76950097" w:rsidR="00DB7ACD" w:rsidRDefault="00F25626" w:rsidP="00F25626">
      <w:pPr>
        <w:pStyle w:val="Heading1"/>
      </w:pPr>
      <w:bookmarkStart w:id="9" w:name="_Toc234590634"/>
      <w:r>
        <w:t>Project Timeline</w:t>
      </w:r>
      <w:bookmarkEnd w:id="9"/>
    </w:p>
    <w:p w14:paraId="76E38CC0" w14:textId="1A60C580" w:rsidR="00F25626" w:rsidRDefault="00F25626" w:rsidP="00F25626">
      <w:r w:rsidRPr="00F25626">
        <w:t>Estimated completion time will depend on project scope, feedback turnaround, and content availability. A detailed schedule will be established after project approval.</w:t>
      </w:r>
    </w:p>
    <w:p w14:paraId="76EEA767" w14:textId="0DF6F7EE" w:rsidR="00F25626" w:rsidRDefault="00F25626" w:rsidP="00F25626">
      <w:pPr>
        <w:pStyle w:val="Heading1"/>
      </w:pPr>
      <w:bookmarkStart w:id="10" w:name="_Toc234590635"/>
      <w:r w:rsidRPr="00F25626">
        <w:t>A</w:t>
      </w:r>
      <w:r w:rsidR="006E5497">
        <w:t>cceptance</w:t>
      </w:r>
      <w:bookmarkEnd w:id="10"/>
    </w:p>
    <w:p w14:paraId="40954C31" w14:textId="77777777" w:rsidR="00DC31B7" w:rsidRDefault="00DC31B7" w:rsidP="00F25626">
      <w:r w:rsidRPr="00DC31B7">
        <w:t xml:space="preserve">Upon approval of this proposal, work will begin according to the agreed schedule. Payment Terms </w:t>
      </w:r>
    </w:p>
    <w:p w14:paraId="122D08BA" w14:textId="30BF3A91" w:rsidR="00DC31B7" w:rsidRDefault="00DC31B7" w:rsidP="00DC31B7">
      <w:pPr>
        <w:pStyle w:val="ListParagraph"/>
        <w:numPr>
          <w:ilvl w:val="0"/>
          <w:numId w:val="24"/>
        </w:numPr>
      </w:pPr>
      <w:r w:rsidRPr="00DC31B7">
        <w:t xml:space="preserve">50% of the project fee ($2,500) is due upon project approval and prior to the start of development. </w:t>
      </w:r>
    </w:p>
    <w:p w14:paraId="7ED7FF60" w14:textId="33D9F3CC" w:rsidR="00DC31B7" w:rsidRDefault="00DC31B7" w:rsidP="00DC31B7">
      <w:pPr>
        <w:pStyle w:val="ListParagraph"/>
        <w:numPr>
          <w:ilvl w:val="0"/>
          <w:numId w:val="24"/>
        </w:numPr>
      </w:pPr>
      <w:r w:rsidRPr="00DC31B7">
        <w:t xml:space="preserve">The remaining 50% ($2,500) is due upon project completion and prior to final website deployment. </w:t>
      </w:r>
    </w:p>
    <w:p w14:paraId="54F39A8F" w14:textId="0E9F13FF" w:rsidR="00DC31B7" w:rsidRDefault="00DC31B7" w:rsidP="00DC31B7">
      <w:pPr>
        <w:pStyle w:val="ListParagraph"/>
        <w:numPr>
          <w:ilvl w:val="0"/>
          <w:numId w:val="24"/>
        </w:numPr>
      </w:pPr>
      <w:r w:rsidRPr="00DC31B7">
        <w:t xml:space="preserve">Any additions or modifications outside the original project scope may require a revised estimate or be billed at the agreed hourly rate of $75 per hour. </w:t>
      </w:r>
    </w:p>
    <w:p w14:paraId="3F478F89" w14:textId="3F6D08B3" w:rsidR="00936AAB" w:rsidRDefault="00DC31B7" w:rsidP="00F25626">
      <w:r w:rsidRPr="00DC31B7">
        <w:t>By signing below, both parties acknowledge acceptance of the project scope, pricing, and payment terms outlined in this proposal. Thank you for the opportunity to work with River Otter. I look forward to helping create a modern, effective website that supports your mission and future growth.</w:t>
      </w:r>
    </w:p>
    <w:p w14:paraId="0285C4DF" w14:textId="77777777" w:rsidR="00DC31B7" w:rsidRDefault="00DC31B7" w:rsidP="00F25626"/>
    <w:p w14:paraId="3985D48D" w14:textId="20C45254" w:rsidR="00473F2F" w:rsidRPr="00473F2F" w:rsidRDefault="00473F2F" w:rsidP="00473F2F">
      <w:pPr>
        <w:spacing w:after="0"/>
        <w:rPr>
          <w:b/>
          <w:bCs/>
        </w:rPr>
      </w:pPr>
      <w:r w:rsidRPr="00473F2F">
        <w:rPr>
          <w:b/>
          <w:bCs/>
        </w:rPr>
        <w:t>Accepted By</w:t>
      </w:r>
      <w:r>
        <w:rPr>
          <w:b/>
          <w:bCs/>
        </w:rPr>
        <w:t>:</w:t>
      </w:r>
    </w:p>
    <w:p w14:paraId="71AF81AF" w14:textId="77777777" w:rsidR="00473F2F" w:rsidRDefault="00473F2F" w:rsidP="00473F2F">
      <w:pPr>
        <w:spacing w:after="0"/>
      </w:pPr>
    </w:p>
    <w:p w14:paraId="5E3807C0" w14:textId="77777777" w:rsidR="00473F2F" w:rsidRDefault="00473F2F" w:rsidP="00473F2F">
      <w:pPr>
        <w:spacing w:after="0"/>
      </w:pPr>
    </w:p>
    <w:p w14:paraId="4DAA94CC" w14:textId="6D0D8CED" w:rsidR="00473F2F" w:rsidRDefault="00473F2F" w:rsidP="00473F2F">
      <w:pPr>
        <w:spacing w:after="0"/>
      </w:pPr>
      <w:r>
        <w:t>Signature: ________________________________________________ Date: ____________________</w:t>
      </w:r>
    </w:p>
    <w:p w14:paraId="268E4B7C" w14:textId="241B45C1" w:rsidR="00473F2F" w:rsidRDefault="00473F2F" w:rsidP="00473F2F">
      <w:pPr>
        <w:spacing w:after="0"/>
      </w:pPr>
    </w:p>
    <w:p w14:paraId="3BF29BC1" w14:textId="77777777" w:rsidR="00473F2F" w:rsidRDefault="00473F2F" w:rsidP="00473F2F">
      <w:pPr>
        <w:spacing w:after="0"/>
      </w:pPr>
      <w:r>
        <w:t>Amelia Thomas</w:t>
      </w:r>
    </w:p>
    <w:p w14:paraId="654E0E6E" w14:textId="77777777" w:rsidR="00473F2F" w:rsidRDefault="00473F2F" w:rsidP="00473F2F">
      <w:pPr>
        <w:spacing w:after="0"/>
      </w:pPr>
      <w:r>
        <w:t>Chief Executive Officer</w:t>
      </w:r>
    </w:p>
    <w:p w14:paraId="7E8C918F" w14:textId="77777777" w:rsidR="00473F2F" w:rsidRDefault="00473F2F" w:rsidP="00473F2F">
      <w:pPr>
        <w:spacing w:after="0"/>
      </w:pPr>
      <w:r>
        <w:t>River Otter</w:t>
      </w:r>
    </w:p>
    <w:p w14:paraId="5E0F2BDE" w14:textId="77777777" w:rsidR="00473F2F" w:rsidRDefault="00473F2F" w:rsidP="00473F2F">
      <w:pPr>
        <w:spacing w:after="0"/>
      </w:pPr>
    </w:p>
    <w:p w14:paraId="575ABAF3" w14:textId="26972035" w:rsidR="00473F2F" w:rsidRPr="00473F2F" w:rsidRDefault="00473F2F" w:rsidP="00473F2F">
      <w:pPr>
        <w:spacing w:after="0"/>
        <w:rPr>
          <w:b/>
          <w:bCs/>
        </w:rPr>
      </w:pPr>
      <w:r w:rsidRPr="00473F2F">
        <w:rPr>
          <w:b/>
          <w:bCs/>
        </w:rPr>
        <w:t>Prepared By</w:t>
      </w:r>
      <w:r>
        <w:rPr>
          <w:b/>
          <w:bCs/>
        </w:rPr>
        <w:t>:</w:t>
      </w:r>
      <w:r w:rsidRPr="00473F2F">
        <w:rPr>
          <w:b/>
          <w:bCs/>
        </w:rPr>
        <w:t xml:space="preserve"> </w:t>
      </w:r>
    </w:p>
    <w:p w14:paraId="53718DD7" w14:textId="77777777" w:rsidR="00473F2F" w:rsidRDefault="00473F2F" w:rsidP="00473F2F">
      <w:pPr>
        <w:spacing w:after="0"/>
      </w:pPr>
    </w:p>
    <w:p w14:paraId="3D7DF121" w14:textId="77777777" w:rsidR="00473F2F" w:rsidRDefault="00473F2F" w:rsidP="00473F2F">
      <w:pPr>
        <w:spacing w:after="0"/>
      </w:pPr>
    </w:p>
    <w:p w14:paraId="5B1C78F5" w14:textId="77777777" w:rsidR="00473F2F" w:rsidRDefault="00473F2F" w:rsidP="00473F2F">
      <w:pPr>
        <w:spacing w:after="0"/>
      </w:pPr>
      <w:r>
        <w:t>Signature: ________________________________________________ Date: ____________________</w:t>
      </w:r>
    </w:p>
    <w:p w14:paraId="25605A45" w14:textId="77777777" w:rsidR="00473F2F" w:rsidRDefault="00473F2F" w:rsidP="00473F2F">
      <w:pPr>
        <w:spacing w:after="0"/>
      </w:pPr>
      <w:r w:rsidRPr="00473F2F">
        <w:t xml:space="preserve">Jonathan Scott </w:t>
      </w:r>
    </w:p>
    <w:p w14:paraId="24FF40ED" w14:textId="77777777" w:rsidR="00473F2F" w:rsidRDefault="00473F2F" w:rsidP="00473F2F">
      <w:pPr>
        <w:spacing w:after="0"/>
      </w:pPr>
      <w:r w:rsidRPr="00473F2F">
        <w:t xml:space="preserve">Founder | Lanzar </w:t>
      </w:r>
    </w:p>
    <w:p w14:paraId="76EA9FD6" w14:textId="33B2103A" w:rsidR="00473F2F" w:rsidRPr="00EA378A" w:rsidRDefault="00473F2F" w:rsidP="00473F2F">
      <w:pPr>
        <w:spacing w:after="0"/>
      </w:pPr>
      <w:r w:rsidRPr="00473F2F">
        <w:t xml:space="preserve">Web Design • Development • Digital Solutions </w:t>
      </w:r>
    </w:p>
    <w:sectPr w:rsidR="00473F2F" w:rsidRPr="00EA378A" w:rsidSect="00084881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AF91" w14:textId="77777777" w:rsidR="00F41320" w:rsidRDefault="00F41320" w:rsidP="00F21252">
      <w:pPr>
        <w:spacing w:after="0" w:line="240" w:lineRule="auto"/>
      </w:pPr>
      <w:r>
        <w:separator/>
      </w:r>
    </w:p>
  </w:endnote>
  <w:endnote w:type="continuationSeparator" w:id="0">
    <w:p w14:paraId="4BF2492B" w14:textId="77777777" w:rsidR="00F41320" w:rsidRDefault="00F41320" w:rsidP="00F2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F2FB" w14:textId="7B1DFFEB" w:rsidR="00F21252" w:rsidRDefault="00F21252" w:rsidP="00F21252">
    <w:pPr>
      <w:pStyle w:val="Footer"/>
      <w:jc w:val="center"/>
    </w:pPr>
    <w:r w:rsidRPr="00F21252">
      <w:t>Lanzar | Web Design • Development • Digital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0C48" w14:textId="77777777" w:rsidR="00F41320" w:rsidRDefault="00F41320" w:rsidP="00F21252">
      <w:pPr>
        <w:spacing w:after="0" w:line="240" w:lineRule="auto"/>
      </w:pPr>
      <w:r>
        <w:separator/>
      </w:r>
    </w:p>
  </w:footnote>
  <w:footnote w:type="continuationSeparator" w:id="0">
    <w:p w14:paraId="31AE5976" w14:textId="77777777" w:rsidR="00F41320" w:rsidRDefault="00F41320" w:rsidP="00F21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7CB"/>
    <w:multiLevelType w:val="hybridMultilevel"/>
    <w:tmpl w:val="72CC6454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226C50F3"/>
    <w:multiLevelType w:val="hybridMultilevel"/>
    <w:tmpl w:val="64AEFCB0"/>
    <w:lvl w:ilvl="0" w:tplc="55A4E4E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202E02"/>
    <w:multiLevelType w:val="hybridMultilevel"/>
    <w:tmpl w:val="6406D0BC"/>
    <w:lvl w:ilvl="0" w:tplc="E1980A1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1D4D86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E687D"/>
    <w:multiLevelType w:val="hybridMultilevel"/>
    <w:tmpl w:val="98B0207E"/>
    <w:lvl w:ilvl="0" w:tplc="55A4E4EC">
      <w:numFmt w:val="bullet"/>
      <w:lvlText w:val="•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27E21"/>
    <w:multiLevelType w:val="hybridMultilevel"/>
    <w:tmpl w:val="FC640A74"/>
    <w:lvl w:ilvl="0" w:tplc="9F7A907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8028D"/>
    <w:multiLevelType w:val="hybridMultilevel"/>
    <w:tmpl w:val="EB8A9800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3B643B83"/>
    <w:multiLevelType w:val="hybridMultilevel"/>
    <w:tmpl w:val="B37AC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184F6B"/>
    <w:multiLevelType w:val="hybridMultilevel"/>
    <w:tmpl w:val="64DA7482"/>
    <w:lvl w:ilvl="0" w:tplc="1D70AD9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10823"/>
    <w:multiLevelType w:val="hybridMultilevel"/>
    <w:tmpl w:val="50FE78E2"/>
    <w:lvl w:ilvl="0" w:tplc="55A4E4E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DF2E29"/>
    <w:multiLevelType w:val="hybridMultilevel"/>
    <w:tmpl w:val="0E5EA6DA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4BF35D63"/>
    <w:multiLevelType w:val="hybridMultilevel"/>
    <w:tmpl w:val="CAD4B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487763"/>
    <w:multiLevelType w:val="hybridMultilevel"/>
    <w:tmpl w:val="06D2EDB8"/>
    <w:lvl w:ilvl="0" w:tplc="E1980A1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9C260D"/>
    <w:multiLevelType w:val="hybridMultilevel"/>
    <w:tmpl w:val="1AB27B94"/>
    <w:lvl w:ilvl="0" w:tplc="6034378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8A5E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66A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E815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A36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8CA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2268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6071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3221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85169F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559DD"/>
    <w:multiLevelType w:val="hybridMultilevel"/>
    <w:tmpl w:val="FD86CA22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665D475A"/>
    <w:multiLevelType w:val="hybridMultilevel"/>
    <w:tmpl w:val="06D2EDB8"/>
    <w:lvl w:ilvl="0" w:tplc="FFFFFFFF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45694"/>
    <w:multiLevelType w:val="hybridMultilevel"/>
    <w:tmpl w:val="8BD4A764"/>
    <w:lvl w:ilvl="0" w:tplc="55A4E4EC">
      <w:numFmt w:val="bullet"/>
      <w:lvlText w:val="•"/>
      <w:lvlJc w:val="left"/>
      <w:pPr>
        <w:ind w:left="184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324484"/>
    <w:multiLevelType w:val="hybridMultilevel"/>
    <w:tmpl w:val="82A477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06E56"/>
    <w:multiLevelType w:val="hybridMultilevel"/>
    <w:tmpl w:val="5D840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E8067B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E17D5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1239AF"/>
    <w:multiLevelType w:val="hybridMultilevel"/>
    <w:tmpl w:val="77465C20"/>
    <w:lvl w:ilvl="0" w:tplc="55A4E4EC">
      <w:numFmt w:val="bullet"/>
      <w:lvlText w:val="•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514E5"/>
    <w:multiLevelType w:val="hybridMultilevel"/>
    <w:tmpl w:val="9170FCEA"/>
    <w:lvl w:ilvl="0" w:tplc="55A4E4E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983106">
    <w:abstractNumId w:val="13"/>
  </w:num>
  <w:num w:numId="2" w16cid:durableId="442916421">
    <w:abstractNumId w:val="5"/>
  </w:num>
  <w:num w:numId="3" w16cid:durableId="194585908">
    <w:abstractNumId w:val="12"/>
  </w:num>
  <w:num w:numId="4" w16cid:durableId="151334353">
    <w:abstractNumId w:val="16"/>
  </w:num>
  <w:num w:numId="5" w16cid:durableId="73212210">
    <w:abstractNumId w:val="2"/>
  </w:num>
  <w:num w:numId="6" w16cid:durableId="286275364">
    <w:abstractNumId w:val="8"/>
  </w:num>
  <w:num w:numId="7" w16cid:durableId="1366712532">
    <w:abstractNumId w:val="20"/>
  </w:num>
  <w:num w:numId="8" w16cid:durableId="219945110">
    <w:abstractNumId w:val="21"/>
  </w:num>
  <w:num w:numId="9" w16cid:durableId="2137329603">
    <w:abstractNumId w:val="14"/>
  </w:num>
  <w:num w:numId="10" w16cid:durableId="1191533048">
    <w:abstractNumId w:val="3"/>
  </w:num>
  <w:num w:numId="11" w16cid:durableId="1478110133">
    <w:abstractNumId w:val="18"/>
  </w:num>
  <w:num w:numId="12" w16cid:durableId="1975912205">
    <w:abstractNumId w:val="7"/>
  </w:num>
  <w:num w:numId="13" w16cid:durableId="827130114">
    <w:abstractNumId w:val="19"/>
  </w:num>
  <w:num w:numId="14" w16cid:durableId="533807993">
    <w:abstractNumId w:val="11"/>
  </w:num>
  <w:num w:numId="15" w16cid:durableId="339702498">
    <w:abstractNumId w:val="6"/>
  </w:num>
  <w:num w:numId="16" w16cid:durableId="903875698">
    <w:abstractNumId w:val="4"/>
  </w:num>
  <w:num w:numId="17" w16cid:durableId="1238709674">
    <w:abstractNumId w:val="22"/>
  </w:num>
  <w:num w:numId="18" w16cid:durableId="1214152484">
    <w:abstractNumId w:val="17"/>
  </w:num>
  <w:num w:numId="19" w16cid:durableId="716053116">
    <w:abstractNumId w:val="10"/>
  </w:num>
  <w:num w:numId="20" w16cid:durableId="1310286121">
    <w:abstractNumId w:val="1"/>
  </w:num>
  <w:num w:numId="21" w16cid:durableId="1170102705">
    <w:abstractNumId w:val="9"/>
  </w:num>
  <w:num w:numId="22" w16cid:durableId="738207927">
    <w:abstractNumId w:val="0"/>
  </w:num>
  <w:num w:numId="23" w16cid:durableId="967206478">
    <w:abstractNumId w:val="15"/>
  </w:num>
  <w:num w:numId="24" w16cid:durableId="8900744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25"/>
    <w:rsid w:val="0000216A"/>
    <w:rsid w:val="00013759"/>
    <w:rsid w:val="00026F24"/>
    <w:rsid w:val="00084881"/>
    <w:rsid w:val="00096836"/>
    <w:rsid w:val="00105A9E"/>
    <w:rsid w:val="0017566A"/>
    <w:rsid w:val="002225AA"/>
    <w:rsid w:val="00242B59"/>
    <w:rsid w:val="00372A55"/>
    <w:rsid w:val="003770C3"/>
    <w:rsid w:val="00397D61"/>
    <w:rsid w:val="003D4610"/>
    <w:rsid w:val="004010F3"/>
    <w:rsid w:val="004601EC"/>
    <w:rsid w:val="00473F2F"/>
    <w:rsid w:val="004B6673"/>
    <w:rsid w:val="00516C86"/>
    <w:rsid w:val="00533B72"/>
    <w:rsid w:val="0056367F"/>
    <w:rsid w:val="00567C7D"/>
    <w:rsid w:val="005D084B"/>
    <w:rsid w:val="006108F3"/>
    <w:rsid w:val="00623C25"/>
    <w:rsid w:val="006975CE"/>
    <w:rsid w:val="006E5497"/>
    <w:rsid w:val="0072636E"/>
    <w:rsid w:val="00776139"/>
    <w:rsid w:val="00783ED0"/>
    <w:rsid w:val="00784C11"/>
    <w:rsid w:val="00873E45"/>
    <w:rsid w:val="008F5E88"/>
    <w:rsid w:val="009029F5"/>
    <w:rsid w:val="00920DC4"/>
    <w:rsid w:val="00936AAB"/>
    <w:rsid w:val="00954E26"/>
    <w:rsid w:val="00975215"/>
    <w:rsid w:val="009D6EA9"/>
    <w:rsid w:val="009E58CD"/>
    <w:rsid w:val="00A27E02"/>
    <w:rsid w:val="00A33A31"/>
    <w:rsid w:val="00A517CC"/>
    <w:rsid w:val="00A53A58"/>
    <w:rsid w:val="00A703AE"/>
    <w:rsid w:val="00AB211F"/>
    <w:rsid w:val="00AC474B"/>
    <w:rsid w:val="00AD5B77"/>
    <w:rsid w:val="00B1630F"/>
    <w:rsid w:val="00BC7B96"/>
    <w:rsid w:val="00BF12DD"/>
    <w:rsid w:val="00C24EFE"/>
    <w:rsid w:val="00C345B1"/>
    <w:rsid w:val="00C42425"/>
    <w:rsid w:val="00C95452"/>
    <w:rsid w:val="00CD3B50"/>
    <w:rsid w:val="00CE6BA8"/>
    <w:rsid w:val="00D05025"/>
    <w:rsid w:val="00D116C5"/>
    <w:rsid w:val="00D62F83"/>
    <w:rsid w:val="00D67BDB"/>
    <w:rsid w:val="00D67D1E"/>
    <w:rsid w:val="00D82397"/>
    <w:rsid w:val="00D8574D"/>
    <w:rsid w:val="00D9542C"/>
    <w:rsid w:val="00DA3A36"/>
    <w:rsid w:val="00DB7ACD"/>
    <w:rsid w:val="00DC31B7"/>
    <w:rsid w:val="00DE3BB1"/>
    <w:rsid w:val="00E205DC"/>
    <w:rsid w:val="00E60A55"/>
    <w:rsid w:val="00E94C08"/>
    <w:rsid w:val="00EA378A"/>
    <w:rsid w:val="00F21252"/>
    <w:rsid w:val="00F21FDD"/>
    <w:rsid w:val="00F25626"/>
    <w:rsid w:val="00F32017"/>
    <w:rsid w:val="00F37A55"/>
    <w:rsid w:val="00F41320"/>
    <w:rsid w:val="00F866AE"/>
    <w:rsid w:val="00FC20AF"/>
    <w:rsid w:val="00FF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BBDD"/>
  <w15:chartTrackingRefBased/>
  <w15:docId w15:val="{B802087F-D887-4FEB-8AA6-D403F41E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F2F"/>
  </w:style>
  <w:style w:type="paragraph" w:styleId="Heading1">
    <w:name w:val="heading 1"/>
    <w:basedOn w:val="Normal"/>
    <w:next w:val="Normal"/>
    <w:link w:val="Heading1Char"/>
    <w:uiPriority w:val="9"/>
    <w:qFormat/>
    <w:rsid w:val="00DB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3AE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3AE"/>
    <w:rPr>
      <w:rFonts w:eastAsiaTheme="majorEastAsia" w:cstheme="majorBidi"/>
      <w:i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7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488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4881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D3B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3B5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3B50"/>
    <w:rPr>
      <w:color w:val="467886" w:themeColor="hyperlink"/>
      <w:u w:val="single"/>
    </w:rPr>
  </w:style>
  <w:style w:type="table" w:customStyle="1" w:styleId="TableGrid">
    <w:name w:val="TableGrid"/>
    <w:rsid w:val="00C4242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E205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05DC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F866A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33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630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1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52"/>
  </w:style>
  <w:style w:type="paragraph" w:styleId="Footer">
    <w:name w:val="footer"/>
    <w:basedOn w:val="Normal"/>
    <w:link w:val="FooterChar"/>
    <w:uiPriority w:val="99"/>
    <w:unhideWhenUsed/>
    <w:rsid w:val="00F21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ny\Documents\Custom%20Office%20Templates\Physics%20Lab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F860AE-78D8-4216-8618-04E923C95373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D59E9-0851-4884-9B87-20EEA0DB8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Physics Lab Report.dotx</Template>
  <TotalTime>58</TotalTime>
  <Pages>5</Pages>
  <Words>593</Words>
  <Characters>3383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Lab Report I</vt:lpstr>
      <vt:lpstr>Project Scope</vt:lpstr>
      <vt:lpstr>        Phase 1 – Discovery &amp; Planning  (6-8 hours)</vt:lpstr>
      <vt:lpstr>        Phase 2 – Design (20-25 hours)</vt:lpstr>
      <vt:lpstr>        Phase 3 – Website Development (35-40 hours)</vt:lpstr>
      <vt:lpstr>        Phase 5 – Testing &amp; Launch (8–10 Hours)</vt:lpstr>
      <vt:lpstr>Total Estimated Hours: 79-95 Hours</vt:lpstr>
      <vt:lpstr>Project Cost</vt:lpstr>
      <vt:lpstr>Website Maintenance (optional)</vt:lpstr>
      <vt:lpstr>Project Timeline</vt:lpstr>
      <vt:lpstr>ACCEPTANCE</vt:lpstr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 Otter</dc:title>
  <dc:subject>Website Re-Design Proposal</dc:subject>
  <dc:creator>Prepared by: Jon Scott</dc:creator>
  <cp:keywords/>
  <dc:description/>
  <cp:lastModifiedBy>Jonathan Scott</cp:lastModifiedBy>
  <cp:revision>20</cp:revision>
  <dcterms:created xsi:type="dcterms:W3CDTF">2026-07-10T18:46:00Z</dcterms:created>
  <dcterms:modified xsi:type="dcterms:W3CDTF">2026-07-10T19:45:00Z</dcterms:modified>
  <cp:category>Prepared for: Amelia Thomas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C:\Users\jonny\Documents\School\PHY-105\Week 1\Lab 2 Report.docx</vt:lpwstr>
  </property>
  <property fmtid="{D5CDD505-2E9C-101B-9397-08002B2CF9AE}" pid="3" name="TII_WORD_DOCUMENT_ID">
    <vt:lpwstr>bc6c298b-7036-4ee8-bc23-63b15dd5bbc5</vt:lpwstr>
  </property>
  <property fmtid="{D5CDD505-2E9C-101B-9397-08002B2CF9AE}" pid="4" name="TII_WORD_DOCUMENT_HASH">
    <vt:lpwstr>63504caed3b520f09e9c65bc88c88ecb42c4a6180e50c69faf0e28bf34b63c94</vt:lpwstr>
  </property>
  <property fmtid="{D5CDD505-2E9C-101B-9397-08002B2CF9AE}" pid="5" name="GrammarlyDocumentId">
    <vt:lpwstr>9da5c743-6d4e-4670-8fd3-a74fe49c5bc1</vt:lpwstr>
  </property>
</Properties>
</file>